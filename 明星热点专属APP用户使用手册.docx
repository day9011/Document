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26CE35" w14:textId="77777777" w:rsidR="004E7367" w:rsidRDefault="004E7367" w:rsidP="004E7367">
      <w:pPr>
        <w:jc w:val="center"/>
        <w:rPr>
          <w:rFonts w:ascii="黑体" w:eastAsia="黑体" w:hAnsi="黑体"/>
          <w:sz w:val="84"/>
          <w:szCs w:val="84"/>
        </w:rPr>
      </w:pPr>
      <w:bookmarkStart w:id="0" w:name="_GoBack"/>
      <w:bookmarkEnd w:id="0"/>
    </w:p>
    <w:p w14:paraId="32C1CFA0" w14:textId="77777777" w:rsidR="004E7367" w:rsidRPr="00B81679" w:rsidRDefault="00846264" w:rsidP="004E7367">
      <w:pPr>
        <w:jc w:val="center"/>
        <w:rPr>
          <w:rFonts w:ascii="黑体" w:eastAsia="黑体" w:hAnsi="黑体"/>
          <w:sz w:val="84"/>
          <w:szCs w:val="84"/>
        </w:rPr>
      </w:pPr>
      <w:r>
        <w:rPr>
          <w:rFonts w:ascii="黑体" w:eastAsia="黑体" w:hAnsi="黑体" w:hint="eastAsia"/>
          <w:sz w:val="84"/>
          <w:szCs w:val="84"/>
        </w:rPr>
        <w:t>明星热点专属APP</w:t>
      </w:r>
    </w:p>
    <w:p w14:paraId="5046F714" w14:textId="77777777" w:rsidR="004E7367" w:rsidRDefault="004E7367" w:rsidP="004E7367">
      <w:pPr>
        <w:jc w:val="center"/>
        <w:rPr>
          <w:rFonts w:ascii="黑体" w:eastAsia="黑体" w:hAnsi="黑体"/>
          <w:szCs w:val="21"/>
        </w:rPr>
      </w:pPr>
    </w:p>
    <w:p w14:paraId="4D819ED2" w14:textId="77777777" w:rsidR="004E7367" w:rsidRDefault="004E7367" w:rsidP="004E7367">
      <w:pPr>
        <w:jc w:val="center"/>
        <w:rPr>
          <w:rFonts w:ascii="黑体" w:eastAsia="黑体" w:hAnsi="黑体"/>
          <w:szCs w:val="21"/>
        </w:rPr>
      </w:pPr>
    </w:p>
    <w:p w14:paraId="00B6AEFE" w14:textId="77777777" w:rsidR="004E7367" w:rsidRDefault="004E7367" w:rsidP="004E7367">
      <w:pPr>
        <w:jc w:val="center"/>
        <w:rPr>
          <w:rFonts w:ascii="黑体" w:eastAsia="黑体" w:hAnsi="黑体"/>
          <w:szCs w:val="21"/>
        </w:rPr>
      </w:pPr>
    </w:p>
    <w:p w14:paraId="7B63EB6F" w14:textId="77777777" w:rsidR="004E7367" w:rsidRDefault="004E7367" w:rsidP="004E7367">
      <w:pPr>
        <w:jc w:val="center"/>
        <w:rPr>
          <w:rFonts w:ascii="黑体" w:eastAsia="黑体" w:hAnsi="黑体"/>
          <w:szCs w:val="21"/>
        </w:rPr>
      </w:pPr>
    </w:p>
    <w:p w14:paraId="434C0520" w14:textId="77777777" w:rsidR="004E7367" w:rsidRDefault="004E7367" w:rsidP="004E7367">
      <w:pPr>
        <w:jc w:val="center"/>
        <w:rPr>
          <w:rFonts w:ascii="黑体" w:eastAsia="黑体" w:hAnsi="黑体"/>
          <w:szCs w:val="21"/>
        </w:rPr>
      </w:pPr>
    </w:p>
    <w:p w14:paraId="566D6F1F" w14:textId="77777777" w:rsidR="004E7367" w:rsidRPr="00CA61AB" w:rsidRDefault="004E7367" w:rsidP="004E7367">
      <w:pPr>
        <w:jc w:val="center"/>
        <w:rPr>
          <w:rFonts w:ascii="隶书" w:eastAsia="隶书" w:hAnsi="黑体"/>
          <w:b/>
          <w:sz w:val="52"/>
          <w:szCs w:val="52"/>
        </w:rPr>
      </w:pPr>
      <w:r w:rsidRPr="00CA61AB">
        <w:rPr>
          <w:rFonts w:ascii="隶书" w:eastAsia="隶书" w:hAnsi="黑体" w:hint="eastAsia"/>
          <w:b/>
          <w:sz w:val="52"/>
          <w:szCs w:val="52"/>
        </w:rPr>
        <w:t>用</w:t>
      </w:r>
    </w:p>
    <w:p w14:paraId="3F4CD194" w14:textId="77777777" w:rsidR="004E7367" w:rsidRPr="00CA61AB" w:rsidRDefault="004E7367" w:rsidP="004E7367">
      <w:pPr>
        <w:jc w:val="center"/>
        <w:rPr>
          <w:rFonts w:ascii="隶书" w:eastAsia="隶书" w:hAnsi="黑体"/>
          <w:b/>
          <w:sz w:val="52"/>
          <w:szCs w:val="52"/>
        </w:rPr>
      </w:pPr>
      <w:r w:rsidRPr="00CA61AB">
        <w:rPr>
          <w:rFonts w:ascii="隶书" w:eastAsia="隶书" w:hAnsi="黑体" w:hint="eastAsia"/>
          <w:b/>
          <w:sz w:val="52"/>
          <w:szCs w:val="52"/>
        </w:rPr>
        <w:t>户</w:t>
      </w:r>
    </w:p>
    <w:p w14:paraId="0110E207" w14:textId="77777777" w:rsidR="004E7367" w:rsidRPr="00CA61AB" w:rsidRDefault="004E7367" w:rsidP="004E7367">
      <w:pPr>
        <w:jc w:val="center"/>
        <w:rPr>
          <w:rFonts w:ascii="隶书" w:eastAsia="隶书" w:hAnsi="黑体"/>
          <w:b/>
          <w:sz w:val="52"/>
          <w:szCs w:val="52"/>
        </w:rPr>
      </w:pPr>
      <w:r w:rsidRPr="00CA61AB">
        <w:rPr>
          <w:rFonts w:ascii="隶书" w:eastAsia="隶书" w:hAnsi="黑体" w:hint="eastAsia"/>
          <w:b/>
          <w:sz w:val="52"/>
          <w:szCs w:val="52"/>
        </w:rPr>
        <w:t>操</w:t>
      </w:r>
    </w:p>
    <w:p w14:paraId="7FBBD00D" w14:textId="77777777" w:rsidR="004E7367" w:rsidRPr="00CA61AB" w:rsidRDefault="004E7367" w:rsidP="004E7367">
      <w:pPr>
        <w:jc w:val="center"/>
        <w:rPr>
          <w:rFonts w:ascii="隶书" w:eastAsia="隶书" w:hAnsi="黑体"/>
          <w:b/>
          <w:sz w:val="52"/>
          <w:szCs w:val="52"/>
        </w:rPr>
      </w:pPr>
      <w:r w:rsidRPr="00CA61AB">
        <w:rPr>
          <w:rFonts w:ascii="隶书" w:eastAsia="隶书" w:hAnsi="黑体" w:hint="eastAsia"/>
          <w:b/>
          <w:sz w:val="52"/>
          <w:szCs w:val="52"/>
        </w:rPr>
        <w:t>作</w:t>
      </w:r>
    </w:p>
    <w:p w14:paraId="632974B0" w14:textId="77777777" w:rsidR="004E7367" w:rsidRPr="00CA61AB" w:rsidRDefault="004E7367" w:rsidP="004E7367">
      <w:pPr>
        <w:jc w:val="center"/>
        <w:rPr>
          <w:rFonts w:ascii="隶书" w:eastAsia="隶书" w:hAnsi="黑体"/>
          <w:b/>
          <w:sz w:val="52"/>
          <w:szCs w:val="52"/>
        </w:rPr>
      </w:pPr>
      <w:r w:rsidRPr="00CA61AB">
        <w:rPr>
          <w:rFonts w:ascii="隶书" w:eastAsia="隶书" w:hAnsi="黑体" w:hint="eastAsia"/>
          <w:b/>
          <w:sz w:val="52"/>
          <w:szCs w:val="52"/>
        </w:rPr>
        <w:t>手</w:t>
      </w:r>
    </w:p>
    <w:p w14:paraId="486E73F5" w14:textId="77777777" w:rsidR="004E7367" w:rsidRPr="00CA61AB" w:rsidRDefault="004E7367" w:rsidP="004E7367">
      <w:pPr>
        <w:jc w:val="center"/>
        <w:rPr>
          <w:rFonts w:ascii="隶书" w:eastAsia="隶书" w:hAnsi="黑体"/>
          <w:b/>
          <w:sz w:val="52"/>
          <w:szCs w:val="52"/>
        </w:rPr>
      </w:pPr>
      <w:r w:rsidRPr="00CA61AB">
        <w:rPr>
          <w:rFonts w:ascii="隶书" w:eastAsia="隶书" w:hAnsi="黑体" w:hint="eastAsia"/>
          <w:b/>
          <w:sz w:val="52"/>
          <w:szCs w:val="52"/>
        </w:rPr>
        <w:t>册</w:t>
      </w:r>
    </w:p>
    <w:p w14:paraId="506346AF" w14:textId="77777777" w:rsidR="004E7367" w:rsidRDefault="004E7367" w:rsidP="004E7367">
      <w:pPr>
        <w:rPr>
          <w:rFonts w:ascii="隶书" w:eastAsia="隶书" w:hAnsi="黑体"/>
          <w:b/>
          <w:sz w:val="13"/>
          <w:szCs w:val="13"/>
        </w:rPr>
      </w:pPr>
    </w:p>
    <w:p w14:paraId="0B9B88C2" w14:textId="77777777" w:rsidR="004E7367" w:rsidRDefault="004E7367" w:rsidP="004E7367">
      <w:pPr>
        <w:rPr>
          <w:rFonts w:ascii="隶书" w:eastAsia="隶书" w:hAnsi="黑体"/>
          <w:b/>
          <w:sz w:val="13"/>
          <w:szCs w:val="13"/>
        </w:rPr>
      </w:pPr>
    </w:p>
    <w:p w14:paraId="68DA4481" w14:textId="77777777" w:rsidR="004E7367" w:rsidRDefault="004E7367" w:rsidP="004E7367">
      <w:pPr>
        <w:rPr>
          <w:rFonts w:ascii="隶书" w:eastAsia="隶书" w:hAnsi="黑体"/>
          <w:b/>
          <w:sz w:val="13"/>
          <w:szCs w:val="13"/>
        </w:rPr>
      </w:pPr>
    </w:p>
    <w:p w14:paraId="1882F463" w14:textId="77777777" w:rsidR="004E7367" w:rsidRDefault="004E7367" w:rsidP="004E7367">
      <w:pPr>
        <w:rPr>
          <w:rFonts w:ascii="隶书" w:eastAsia="隶书" w:hAnsi="黑体"/>
          <w:b/>
          <w:sz w:val="13"/>
          <w:szCs w:val="13"/>
        </w:rPr>
      </w:pPr>
    </w:p>
    <w:p w14:paraId="72E6468A" w14:textId="77777777" w:rsidR="004E7367" w:rsidRDefault="004E7367" w:rsidP="004E7367">
      <w:pPr>
        <w:rPr>
          <w:rFonts w:ascii="隶书" w:eastAsia="隶书" w:hAnsi="黑体"/>
          <w:b/>
          <w:sz w:val="13"/>
          <w:szCs w:val="13"/>
        </w:rPr>
      </w:pPr>
    </w:p>
    <w:p w14:paraId="072D0E67" w14:textId="77777777" w:rsidR="004E7367" w:rsidRDefault="004E7367" w:rsidP="004E7367">
      <w:pPr>
        <w:rPr>
          <w:rFonts w:ascii="隶书" w:eastAsia="隶书" w:hAnsi="黑体"/>
          <w:b/>
          <w:sz w:val="13"/>
          <w:szCs w:val="13"/>
        </w:rPr>
      </w:pPr>
    </w:p>
    <w:p w14:paraId="668E390B" w14:textId="77777777" w:rsidR="004E7367" w:rsidRDefault="004E7367" w:rsidP="004E7367">
      <w:pPr>
        <w:rPr>
          <w:rFonts w:ascii="隶书" w:eastAsia="隶书" w:hAnsi="黑体"/>
          <w:b/>
          <w:sz w:val="13"/>
          <w:szCs w:val="13"/>
        </w:rPr>
      </w:pPr>
    </w:p>
    <w:p w14:paraId="792F3A9A" w14:textId="77777777" w:rsidR="004E7367" w:rsidRPr="001164E7" w:rsidRDefault="004E7367" w:rsidP="004E7367">
      <w:pPr>
        <w:jc w:val="center"/>
        <w:rPr>
          <w:rFonts w:asciiTheme="minorEastAsia" w:eastAsiaTheme="minorEastAsia" w:hAnsiTheme="minorEastAsia"/>
          <w:sz w:val="28"/>
          <w:szCs w:val="28"/>
        </w:rPr>
      </w:pPr>
    </w:p>
    <w:p w14:paraId="23E81D75" w14:textId="77777777" w:rsidR="004E7367" w:rsidRPr="001164E7" w:rsidRDefault="00C81083" w:rsidP="004E7367">
      <w:pPr>
        <w:jc w:val="center"/>
        <w:rPr>
          <w:rFonts w:asciiTheme="minorEastAsia" w:eastAsiaTheme="minorEastAsia" w:hAnsiTheme="minorEastAsia"/>
          <w:sz w:val="28"/>
          <w:szCs w:val="28"/>
        </w:rPr>
      </w:pPr>
      <w:r>
        <w:rPr>
          <w:rFonts w:asciiTheme="minorEastAsia" w:eastAsiaTheme="minorEastAsia" w:hAnsiTheme="minorEastAsia" w:hint="eastAsia"/>
          <w:sz w:val="28"/>
          <w:szCs w:val="28"/>
        </w:rPr>
        <w:t>201</w:t>
      </w:r>
      <w:r w:rsidR="00846264">
        <w:rPr>
          <w:rFonts w:asciiTheme="minorEastAsia" w:eastAsiaTheme="minorEastAsia" w:hAnsiTheme="minorEastAsia" w:hint="eastAsia"/>
          <w:sz w:val="28"/>
          <w:szCs w:val="28"/>
        </w:rPr>
        <w:t>6</w:t>
      </w:r>
      <w:r w:rsidR="004E7367" w:rsidRPr="001164E7">
        <w:rPr>
          <w:rFonts w:asciiTheme="minorEastAsia" w:eastAsiaTheme="minorEastAsia" w:hAnsiTheme="minorEastAsia" w:hint="eastAsia"/>
          <w:sz w:val="28"/>
          <w:szCs w:val="28"/>
        </w:rPr>
        <w:t>年</w:t>
      </w:r>
      <w:r w:rsidR="00846264">
        <w:rPr>
          <w:rFonts w:asciiTheme="minorEastAsia" w:eastAsiaTheme="minorEastAsia" w:hAnsiTheme="minorEastAsia" w:hint="eastAsia"/>
          <w:sz w:val="28"/>
          <w:szCs w:val="28"/>
        </w:rPr>
        <w:t>6</w:t>
      </w:r>
      <w:r w:rsidR="004E7367" w:rsidRPr="001164E7">
        <w:rPr>
          <w:rFonts w:asciiTheme="minorEastAsia" w:eastAsiaTheme="minorEastAsia" w:hAnsiTheme="minorEastAsia" w:hint="eastAsia"/>
          <w:sz w:val="28"/>
          <w:szCs w:val="28"/>
        </w:rPr>
        <w:t>月</w:t>
      </w:r>
    </w:p>
    <w:p w14:paraId="1ABEE08E" w14:textId="77777777" w:rsidR="006B39C3" w:rsidRDefault="006B39C3" w:rsidP="00EF7060">
      <w:pPr>
        <w:adjustRightInd/>
        <w:spacing w:line="240" w:lineRule="auto"/>
        <w:textAlignment w:val="auto"/>
        <w:rPr>
          <w:rFonts w:ascii="黑体" w:eastAsia="黑体" w:hAnsi="黑体"/>
          <w:sz w:val="21"/>
          <w:szCs w:val="21"/>
        </w:rPr>
      </w:pPr>
    </w:p>
    <w:sdt>
      <w:sdtPr>
        <w:rPr>
          <w:rFonts w:ascii="Times New Roman" w:eastAsia="宋体" w:hAnsi="Times New Roman" w:cs="Times New Roman"/>
          <w:b w:val="0"/>
          <w:bCs w:val="0"/>
          <w:color w:val="auto"/>
          <w:sz w:val="24"/>
          <w:szCs w:val="20"/>
          <w:lang w:val="zh-CN"/>
        </w:rPr>
        <w:id w:val="1647782094"/>
        <w:docPartObj>
          <w:docPartGallery w:val="Table of Contents"/>
          <w:docPartUnique/>
        </w:docPartObj>
      </w:sdtPr>
      <w:sdtEndPr/>
      <w:sdtContent>
        <w:p w14:paraId="27B97344" w14:textId="77777777" w:rsidR="00C410F1" w:rsidRDefault="00C410F1" w:rsidP="00313AFD">
          <w:pPr>
            <w:pStyle w:val="TOCHeading"/>
            <w:jc w:val="center"/>
          </w:pPr>
          <w:r>
            <w:rPr>
              <w:lang w:val="zh-CN"/>
            </w:rPr>
            <w:t>目录</w:t>
          </w:r>
        </w:p>
        <w:p w14:paraId="1087BCB7" w14:textId="77777777" w:rsidR="005E1A02" w:rsidRDefault="00C410F1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4231733" w:history="1">
            <w:r w:rsidR="005E1A02" w:rsidRPr="00FD2A80">
              <w:rPr>
                <w:rStyle w:val="Hyperlink"/>
              </w:rPr>
              <w:t>1.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hint="eastAsia"/>
              </w:rPr>
              <w:t>软件概述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_Toc454231733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- 3 -</w:t>
            </w:r>
            <w:r w:rsidR="005E1A02">
              <w:rPr>
                <w:webHidden/>
              </w:rPr>
              <w:fldChar w:fldCharType="end"/>
            </w:r>
          </w:hyperlink>
        </w:p>
        <w:p w14:paraId="425F771F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34" w:history="1">
            <w:r w:rsidR="005E1A02" w:rsidRPr="00FD2A80">
              <w:rPr>
                <w:rStyle w:val="Hyperlink"/>
              </w:rPr>
              <w:t>1.1.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hint="eastAsia"/>
              </w:rPr>
              <w:t>概述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_Toc454231734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- 3 -</w:t>
            </w:r>
            <w:r w:rsidR="005E1A02">
              <w:rPr>
                <w:webHidden/>
              </w:rPr>
              <w:fldChar w:fldCharType="end"/>
            </w:r>
          </w:hyperlink>
        </w:p>
        <w:p w14:paraId="6369B468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35" w:history="1">
            <w:r w:rsidR="005E1A02" w:rsidRPr="00FD2A80">
              <w:rPr>
                <w:rStyle w:val="Hyperlink"/>
              </w:rPr>
              <w:t>2.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hint="eastAsia"/>
              </w:rPr>
              <w:t>功能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_Toc454231735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- 3 -</w:t>
            </w:r>
            <w:r w:rsidR="005E1A02">
              <w:rPr>
                <w:webHidden/>
              </w:rPr>
              <w:fldChar w:fldCharType="end"/>
            </w:r>
          </w:hyperlink>
        </w:p>
        <w:p w14:paraId="693AD2F2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36" w:history="1">
            <w:r w:rsidR="005E1A02" w:rsidRPr="00FD2A80">
              <w:rPr>
                <w:rStyle w:val="Hyperlink"/>
              </w:rPr>
              <w:t>3.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hint="eastAsia"/>
              </w:rPr>
              <w:t>性能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_Toc454231736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- 3 -</w:t>
            </w:r>
            <w:r w:rsidR="005E1A02">
              <w:rPr>
                <w:webHidden/>
              </w:rPr>
              <w:fldChar w:fldCharType="end"/>
            </w:r>
          </w:hyperlink>
        </w:p>
        <w:p w14:paraId="10BB6D9A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37" w:history="1">
            <w:r w:rsidR="005E1A02" w:rsidRPr="00FD2A80">
              <w:rPr>
                <w:rStyle w:val="Hyperlink"/>
              </w:rPr>
              <w:t>4.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hint="eastAsia"/>
              </w:rPr>
              <w:t>运行环境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_Toc454231737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- 3 -</w:t>
            </w:r>
            <w:r w:rsidR="005E1A02">
              <w:rPr>
                <w:webHidden/>
              </w:rPr>
              <w:fldChar w:fldCharType="end"/>
            </w:r>
          </w:hyperlink>
        </w:p>
        <w:p w14:paraId="01685EB4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38" w:history="1">
            <w:r w:rsidR="005E1A02" w:rsidRPr="00FD2A80">
              <w:rPr>
                <w:rStyle w:val="Hyperlink"/>
              </w:rPr>
              <w:t>5.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hint="eastAsia"/>
              </w:rPr>
              <w:t>使用方法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_Toc454231738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- 3 -</w:t>
            </w:r>
            <w:r w:rsidR="005E1A02">
              <w:rPr>
                <w:webHidden/>
              </w:rPr>
              <w:fldChar w:fldCharType="end"/>
            </w:r>
          </w:hyperlink>
        </w:p>
        <w:p w14:paraId="1C05C3E2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39" w:history="1">
            <w:r w:rsidR="005E1A02" w:rsidRPr="00FD2A80">
              <w:rPr>
                <w:rStyle w:val="Hyperlink"/>
                <w:rFonts w:ascii="宋体" w:hAnsi="宋体"/>
              </w:rPr>
              <w:t>5.1.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ascii="宋体" w:hAnsi="宋体" w:hint="eastAsia"/>
              </w:rPr>
              <w:t>软件安装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_Toc454231739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- 3 -</w:t>
            </w:r>
            <w:r w:rsidR="005E1A02">
              <w:rPr>
                <w:webHidden/>
              </w:rPr>
              <w:fldChar w:fldCharType="end"/>
            </w:r>
          </w:hyperlink>
        </w:p>
        <w:p w14:paraId="24387A30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40" w:history="1">
            <w:r w:rsidR="005E1A02" w:rsidRPr="00FD2A80">
              <w:rPr>
                <w:rStyle w:val="Hyperlink"/>
                <w:rFonts w:ascii="宋体" w:hAnsi="宋体"/>
              </w:rPr>
              <w:t>5.2.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hint="eastAsia"/>
              </w:rPr>
              <w:t>软件</w:t>
            </w:r>
            <w:r w:rsidR="005E1A02" w:rsidRPr="00FD2A80">
              <w:rPr>
                <w:rStyle w:val="Hyperlink"/>
                <w:rFonts w:ascii="宋体" w:hAnsi="宋体" w:hint="eastAsia"/>
              </w:rPr>
              <w:t>运行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_Toc454231740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- 3 -</w:t>
            </w:r>
            <w:r w:rsidR="005E1A02">
              <w:rPr>
                <w:webHidden/>
              </w:rPr>
              <w:fldChar w:fldCharType="end"/>
            </w:r>
          </w:hyperlink>
        </w:p>
        <w:p w14:paraId="25B4548D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41" w:history="1">
            <w:r w:rsidR="005E1A02" w:rsidRPr="00FD2A80">
              <w:rPr>
                <w:rStyle w:val="Hyperlink"/>
                <w:rFonts w:ascii="宋体" w:hAnsi="宋体"/>
              </w:rPr>
              <w:t>5.3.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hint="eastAsia"/>
              </w:rPr>
              <w:t>用户</w:t>
            </w:r>
            <w:r w:rsidR="005E1A02" w:rsidRPr="00FD2A80">
              <w:rPr>
                <w:rStyle w:val="Hyperlink"/>
                <w:rFonts w:ascii="宋体" w:hAnsi="宋体" w:hint="eastAsia"/>
              </w:rPr>
              <w:t>注册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_Toc454231741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- 3 -</w:t>
            </w:r>
            <w:r w:rsidR="005E1A02">
              <w:rPr>
                <w:webHidden/>
              </w:rPr>
              <w:fldChar w:fldCharType="end"/>
            </w:r>
          </w:hyperlink>
        </w:p>
        <w:p w14:paraId="121C5D89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42" w:history="1">
            <w:r w:rsidR="005E1A02" w:rsidRPr="00FD2A80">
              <w:rPr>
                <w:rStyle w:val="Hyperlink"/>
                <w:rFonts w:ascii="宋体" w:hAnsi="宋体"/>
              </w:rPr>
              <w:t>5.4.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hint="eastAsia"/>
              </w:rPr>
              <w:t>用户</w:t>
            </w:r>
            <w:r w:rsidR="005E1A02" w:rsidRPr="00FD2A80">
              <w:rPr>
                <w:rStyle w:val="Hyperlink"/>
                <w:rFonts w:ascii="宋体" w:hAnsi="宋体" w:hint="eastAsia"/>
              </w:rPr>
              <w:t>登陆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_Toc454231742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- 4 -</w:t>
            </w:r>
            <w:r w:rsidR="005E1A02">
              <w:rPr>
                <w:webHidden/>
              </w:rPr>
              <w:fldChar w:fldCharType="end"/>
            </w:r>
          </w:hyperlink>
        </w:p>
        <w:p w14:paraId="653D045B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43" w:history="1">
            <w:r w:rsidR="005E1A02" w:rsidRPr="00FD2A80">
              <w:rPr>
                <w:rStyle w:val="Hyperlink"/>
                <w:rFonts w:ascii="宋体" w:hAnsi="宋体"/>
              </w:rPr>
              <w:t>5.5.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ascii="宋体" w:hAnsi="宋体" w:hint="eastAsia"/>
              </w:rPr>
              <w:t>浏览新闻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_Toc454231743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- 5 -</w:t>
            </w:r>
            <w:r w:rsidR="005E1A02">
              <w:rPr>
                <w:webHidden/>
              </w:rPr>
              <w:fldChar w:fldCharType="end"/>
            </w:r>
          </w:hyperlink>
        </w:p>
        <w:p w14:paraId="70DD065D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44" w:history="1">
            <w:r w:rsidR="005E1A02" w:rsidRPr="00FD2A80">
              <w:rPr>
                <w:rStyle w:val="Hyperlink"/>
                <w:rFonts w:ascii="宋体" w:hAnsi="宋体"/>
              </w:rPr>
              <w:t>5.6.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ascii="宋体" w:hAnsi="宋体" w:hint="eastAsia"/>
              </w:rPr>
              <w:t>发帖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_Toc454231744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- 5 -</w:t>
            </w:r>
            <w:r w:rsidR="005E1A02">
              <w:rPr>
                <w:webHidden/>
              </w:rPr>
              <w:fldChar w:fldCharType="end"/>
            </w:r>
          </w:hyperlink>
        </w:p>
        <w:p w14:paraId="6A4A0423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45" w:history="1">
            <w:r w:rsidR="005E1A02" w:rsidRPr="00FD2A80">
              <w:rPr>
                <w:rStyle w:val="Hyperlink"/>
                <w:rFonts w:ascii="宋体" w:hAnsi="宋体"/>
              </w:rPr>
              <w:t>5.7.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ascii="宋体" w:hAnsi="宋体" w:hint="eastAsia"/>
              </w:rPr>
              <w:t>回帖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_Toc454231745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- 6 -</w:t>
            </w:r>
            <w:r w:rsidR="005E1A02">
              <w:rPr>
                <w:webHidden/>
              </w:rPr>
              <w:fldChar w:fldCharType="end"/>
            </w:r>
          </w:hyperlink>
        </w:p>
        <w:p w14:paraId="348D915A" w14:textId="77777777" w:rsidR="005E1A02" w:rsidRDefault="00813F02" w:rsidP="005E1A02">
          <w:pPr>
            <w:pStyle w:val="TOC1"/>
            <w:rPr>
              <w:rFonts w:asciiTheme="minorHAnsi" w:eastAsiaTheme="minorEastAsia" w:hAnsiTheme="minorHAnsi" w:cstheme="minorBidi"/>
              <w:kern w:val="2"/>
              <w:sz w:val="21"/>
              <w:szCs w:val="22"/>
              <w:lang w:bidi="ar-SA"/>
            </w:rPr>
          </w:pPr>
          <w:hyperlink w:anchor="_Toc454231746" w:history="1">
            <w:r w:rsidR="005E1A02" w:rsidRPr="00FD2A80">
              <w:rPr>
                <w:rStyle w:val="Hyperlink"/>
                <w:rFonts w:ascii="宋体" w:hAnsi="宋体"/>
              </w:rPr>
              <w:t>5.8.</w:t>
            </w:r>
            <w:r w:rsidR="005E1A02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  <w:lang w:bidi="ar-SA"/>
              </w:rPr>
              <w:tab/>
            </w:r>
            <w:r w:rsidR="005E1A02" w:rsidRPr="00FD2A80">
              <w:rPr>
                <w:rStyle w:val="Hyperlink"/>
                <w:rFonts w:ascii="宋体" w:hAnsi="宋体" w:hint="eastAsia"/>
              </w:rPr>
              <w:t>个人设置</w:t>
            </w:r>
            <w:r w:rsidR="005E1A02">
              <w:rPr>
                <w:webHidden/>
              </w:rPr>
              <w:tab/>
            </w:r>
            <w:r w:rsidR="005E1A02">
              <w:rPr>
                <w:webHidden/>
              </w:rPr>
              <w:fldChar w:fldCharType="begin"/>
            </w:r>
            <w:r w:rsidR="005E1A02">
              <w:rPr>
                <w:webHidden/>
              </w:rPr>
              <w:instrText xml:space="preserve"> PAGEREF _Toc454231746 \h </w:instrText>
            </w:r>
            <w:r w:rsidR="005E1A02">
              <w:rPr>
                <w:webHidden/>
              </w:rPr>
            </w:r>
            <w:r w:rsidR="005E1A02">
              <w:rPr>
                <w:webHidden/>
              </w:rPr>
              <w:fldChar w:fldCharType="separate"/>
            </w:r>
            <w:r w:rsidR="005E1A02">
              <w:rPr>
                <w:webHidden/>
              </w:rPr>
              <w:t>- 6 -</w:t>
            </w:r>
            <w:r w:rsidR="005E1A02">
              <w:rPr>
                <w:webHidden/>
              </w:rPr>
              <w:fldChar w:fldCharType="end"/>
            </w:r>
          </w:hyperlink>
        </w:p>
        <w:p w14:paraId="360DECFB" w14:textId="77777777" w:rsidR="00C410F1" w:rsidRDefault="00C410F1">
          <w:r>
            <w:rPr>
              <w:b/>
              <w:bCs/>
              <w:lang w:val="zh-CN"/>
            </w:rPr>
            <w:fldChar w:fldCharType="end"/>
          </w:r>
        </w:p>
      </w:sdtContent>
    </w:sdt>
    <w:p w14:paraId="4F49375E" w14:textId="77777777" w:rsidR="00C410F1" w:rsidRDefault="00C410F1">
      <w:pPr>
        <w:widowControl/>
        <w:adjustRightInd/>
        <w:spacing w:line="240" w:lineRule="auto"/>
        <w:textAlignment w:val="auto"/>
        <w:rPr>
          <w:rFonts w:ascii="Arial" w:eastAsia="幼圆" w:hAnsi="Arial"/>
          <w:b/>
          <w:spacing w:val="-10"/>
          <w:kern w:val="28"/>
          <w:lang w:bidi="he-IL"/>
        </w:rPr>
      </w:pPr>
      <w:r>
        <w:br w:type="page"/>
      </w:r>
    </w:p>
    <w:p w14:paraId="46DDF75A" w14:textId="77777777" w:rsidR="006B39C3" w:rsidRPr="000A02D8" w:rsidRDefault="00662B82" w:rsidP="004931B1">
      <w:pPr>
        <w:pStyle w:val="Heading1"/>
        <w:numPr>
          <w:ilvl w:val="0"/>
          <w:numId w:val="32"/>
        </w:numPr>
        <w:spacing w:afterLines="50" w:after="156" w:line="240" w:lineRule="auto"/>
        <w:ind w:left="284" w:right="-357" w:hanging="284"/>
      </w:pPr>
      <w:bookmarkStart w:id="1" w:name="_Toc454231733"/>
      <w:r w:rsidRPr="000A02D8">
        <w:rPr>
          <w:rFonts w:hint="eastAsia"/>
        </w:rPr>
        <w:lastRenderedPageBreak/>
        <w:t>软件概述</w:t>
      </w:r>
      <w:bookmarkEnd w:id="1"/>
    </w:p>
    <w:p w14:paraId="4C67083E" w14:textId="77777777" w:rsidR="00662B82" w:rsidRPr="009A15FF" w:rsidRDefault="009A15FF" w:rsidP="004931B1">
      <w:pPr>
        <w:pStyle w:val="Heading1"/>
        <w:numPr>
          <w:ilvl w:val="1"/>
          <w:numId w:val="32"/>
        </w:numPr>
        <w:spacing w:afterLines="50" w:after="156" w:line="240" w:lineRule="auto"/>
        <w:ind w:left="284" w:right="-357" w:hanging="284"/>
      </w:pPr>
      <w:bookmarkStart w:id="2" w:name="_Toc454231734"/>
      <w:r w:rsidRPr="009A15FF">
        <w:rPr>
          <w:rFonts w:hint="eastAsia"/>
        </w:rPr>
        <w:t>概述</w:t>
      </w:r>
      <w:bookmarkEnd w:id="2"/>
    </w:p>
    <w:p w14:paraId="27B4167B" w14:textId="77777777" w:rsidR="00846264" w:rsidRPr="007A3DF3" w:rsidRDefault="00846264" w:rsidP="00846264">
      <w:pPr>
        <w:pStyle w:val="ListParagraph"/>
        <w:ind w:left="360" w:firstLine="440"/>
        <w:rPr>
          <w:rFonts w:ascii="Arial" w:hAnsi="Arial" w:cs="Arial"/>
          <w:sz w:val="22"/>
          <w:szCs w:val="21"/>
          <w:shd w:val="clear" w:color="auto" w:fill="FFFFFF"/>
        </w:rPr>
      </w:pPr>
      <w:r w:rsidRPr="007A3DF3">
        <w:rPr>
          <w:rFonts w:ascii="Arial" w:hAnsi="Arial" w:cs="Arial" w:hint="eastAsia"/>
          <w:sz w:val="22"/>
          <w:szCs w:val="21"/>
          <w:shd w:val="clear" w:color="auto" w:fill="FFFFFF"/>
        </w:rPr>
        <w:t>现在用户对于新闻推送的</w:t>
      </w:r>
      <w:r w:rsidRPr="007A3DF3">
        <w:rPr>
          <w:rFonts w:ascii="Arial" w:hAnsi="Arial" w:cs="Arial" w:hint="eastAsia"/>
          <w:sz w:val="22"/>
          <w:szCs w:val="21"/>
          <w:shd w:val="clear" w:color="auto" w:fill="FFFFFF"/>
        </w:rPr>
        <w:t>app</w:t>
      </w:r>
      <w:r w:rsidRPr="007A3DF3">
        <w:rPr>
          <w:rFonts w:ascii="Arial" w:hAnsi="Arial" w:cs="Arial" w:hint="eastAsia"/>
          <w:sz w:val="22"/>
          <w:szCs w:val="21"/>
          <w:shd w:val="clear" w:color="auto" w:fill="FFFFFF"/>
        </w:rPr>
        <w:t>的喜好已经基本定型，很难改变阅读和使用习惯，因此采用私人定制，</w:t>
      </w:r>
      <w:r w:rsidRPr="007A3DF3">
        <w:rPr>
          <w:rFonts w:ascii="Arial" w:hAnsi="Arial" w:cs="Arial" w:hint="eastAsia"/>
          <w:sz w:val="22"/>
          <w:szCs w:val="21"/>
          <w:shd w:val="clear" w:color="auto" w:fill="FFFFFF"/>
        </w:rPr>
        <w:t>TFBOYS</w:t>
      </w:r>
      <w:r w:rsidRPr="007A3DF3">
        <w:rPr>
          <w:rFonts w:ascii="Arial" w:hAnsi="Arial" w:cs="Arial" w:hint="eastAsia"/>
          <w:sz w:val="22"/>
          <w:szCs w:val="21"/>
          <w:shd w:val="clear" w:color="auto" w:fill="FFFFFF"/>
        </w:rPr>
        <w:t>有数百万粉丝，</w:t>
      </w:r>
      <w:r w:rsidRPr="007A3DF3">
        <w:rPr>
          <w:rFonts w:ascii="Arial" w:hAnsi="Arial" w:cs="Arial" w:hint="eastAsia"/>
          <w:sz w:val="22"/>
          <w:szCs w:val="21"/>
          <w:shd w:val="clear" w:color="auto" w:fill="FFFFFF"/>
        </w:rPr>
        <w:t>APP</w:t>
      </w:r>
      <w:r w:rsidRPr="007A3DF3">
        <w:rPr>
          <w:rFonts w:ascii="Arial" w:hAnsi="Arial" w:cs="Arial" w:hint="eastAsia"/>
          <w:sz w:val="22"/>
          <w:szCs w:val="21"/>
          <w:shd w:val="clear" w:color="auto" w:fill="FFFFFF"/>
        </w:rPr>
        <w:t>市场未饱和，宣传效果相对明显，粉丝的狂热度不可估量，同时，本着简洁设计界面的思想理念，主要将功能划分为四个部分：首页、论坛、活动、个人。</w:t>
      </w:r>
    </w:p>
    <w:p w14:paraId="42CF2C00" w14:textId="77777777" w:rsidR="00662B82" w:rsidRPr="000A02D8" w:rsidRDefault="00662B82" w:rsidP="005E1A02">
      <w:pPr>
        <w:pStyle w:val="Heading1"/>
        <w:numPr>
          <w:ilvl w:val="0"/>
          <w:numId w:val="32"/>
        </w:numPr>
        <w:spacing w:afterLines="50" w:after="156" w:line="240" w:lineRule="auto"/>
        <w:ind w:left="284" w:right="-357" w:hanging="284"/>
      </w:pPr>
      <w:bookmarkStart w:id="3" w:name="_Toc454231735"/>
      <w:r w:rsidRPr="000A02D8">
        <w:rPr>
          <w:rFonts w:hint="eastAsia"/>
        </w:rPr>
        <w:t>功能</w:t>
      </w:r>
      <w:bookmarkEnd w:id="3"/>
    </w:p>
    <w:p w14:paraId="20D7C223" w14:textId="77777777" w:rsidR="00662B82" w:rsidRPr="009A15FF" w:rsidRDefault="00846264" w:rsidP="009A15FF">
      <w:pPr>
        <w:pStyle w:val="ListParagraph"/>
        <w:numPr>
          <w:ilvl w:val="0"/>
          <w:numId w:val="8"/>
        </w:numPr>
        <w:adjustRightInd/>
        <w:spacing w:line="360" w:lineRule="auto"/>
        <w:ind w:firstLineChars="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新闻浏览</w:t>
      </w:r>
      <w:r w:rsidR="009A15FF" w:rsidRPr="009A15FF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103F6CCB" w14:textId="77777777" w:rsidR="009A15FF" w:rsidRDefault="00846264" w:rsidP="009A15FF">
      <w:pPr>
        <w:pStyle w:val="ListParagraph"/>
        <w:numPr>
          <w:ilvl w:val="0"/>
          <w:numId w:val="8"/>
        </w:numPr>
        <w:adjustRightInd/>
        <w:spacing w:line="360" w:lineRule="auto"/>
        <w:ind w:firstLineChars="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发帖</w:t>
      </w:r>
      <w:r w:rsidR="009A15FF">
        <w:rPr>
          <w:rFonts w:asciiTheme="minorEastAsia" w:eastAsiaTheme="minorEastAsia" w:hAnsiTheme="minorEastAsia" w:hint="eastAsia"/>
          <w:sz w:val="21"/>
          <w:szCs w:val="21"/>
        </w:rPr>
        <w:t>；</w:t>
      </w:r>
    </w:p>
    <w:p w14:paraId="6C3D6470" w14:textId="77777777" w:rsidR="009A15FF" w:rsidRDefault="00846264" w:rsidP="009A15FF">
      <w:pPr>
        <w:pStyle w:val="ListParagraph"/>
        <w:numPr>
          <w:ilvl w:val="0"/>
          <w:numId w:val="8"/>
        </w:numPr>
        <w:adjustRightInd/>
        <w:spacing w:line="360" w:lineRule="auto"/>
        <w:ind w:firstLineChars="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回帖</w:t>
      </w:r>
      <w:r w:rsidR="009A15FF">
        <w:rPr>
          <w:rFonts w:asciiTheme="minorEastAsia" w:eastAsiaTheme="minorEastAsia" w:hAnsiTheme="minorEastAsia"/>
          <w:sz w:val="21"/>
          <w:szCs w:val="21"/>
        </w:rPr>
        <w:t>；</w:t>
      </w:r>
    </w:p>
    <w:p w14:paraId="0A42FB7A" w14:textId="77777777" w:rsidR="009A15FF" w:rsidRPr="009A15FF" w:rsidRDefault="00846264" w:rsidP="009A15FF">
      <w:pPr>
        <w:pStyle w:val="ListParagraph"/>
        <w:numPr>
          <w:ilvl w:val="0"/>
          <w:numId w:val="8"/>
        </w:numPr>
        <w:adjustRightInd/>
        <w:spacing w:line="360" w:lineRule="auto"/>
        <w:ind w:firstLineChars="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活动</w:t>
      </w:r>
      <w:r w:rsidR="009A15FF">
        <w:rPr>
          <w:rFonts w:asciiTheme="minorEastAsia" w:eastAsiaTheme="minorEastAsia" w:hAnsiTheme="minorEastAsia"/>
          <w:sz w:val="21"/>
          <w:szCs w:val="21"/>
        </w:rPr>
        <w:t>；</w:t>
      </w:r>
    </w:p>
    <w:p w14:paraId="46B62241" w14:textId="77777777" w:rsidR="00693084" w:rsidRPr="00C56CA7" w:rsidRDefault="00846264" w:rsidP="009A15FF">
      <w:pPr>
        <w:pStyle w:val="ListParagraph"/>
        <w:numPr>
          <w:ilvl w:val="0"/>
          <w:numId w:val="8"/>
        </w:numPr>
        <w:adjustRightInd/>
        <w:spacing w:line="360" w:lineRule="auto"/>
        <w:ind w:firstLineChars="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个人设置</w:t>
      </w:r>
      <w:r w:rsidR="009C4EEA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544CF486" w14:textId="77777777" w:rsidR="004E3277" w:rsidRPr="000A02D8" w:rsidRDefault="004E3277" w:rsidP="005E1A02">
      <w:pPr>
        <w:pStyle w:val="Heading1"/>
        <w:numPr>
          <w:ilvl w:val="0"/>
          <w:numId w:val="32"/>
        </w:numPr>
        <w:spacing w:afterLines="50" w:after="156" w:line="240" w:lineRule="auto"/>
        <w:ind w:left="284" w:right="-357" w:hanging="284"/>
      </w:pPr>
      <w:bookmarkStart w:id="4" w:name="_Toc454231736"/>
      <w:r w:rsidRPr="000A02D8">
        <w:rPr>
          <w:rFonts w:hint="eastAsia"/>
        </w:rPr>
        <w:t>性能</w:t>
      </w:r>
      <w:bookmarkEnd w:id="4"/>
    </w:p>
    <w:p w14:paraId="274D9B83" w14:textId="77777777" w:rsidR="00D50091" w:rsidRPr="009C4EEA" w:rsidRDefault="009A15FF" w:rsidP="009C4EEA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软件具有良好的易用性和可靠性，并保证信息的安全性和</w:t>
      </w:r>
      <w:r w:rsidR="004E3277" w:rsidRPr="00C56CA7">
        <w:rPr>
          <w:rFonts w:asciiTheme="minorEastAsia" w:eastAsiaTheme="minorEastAsia" w:hAnsiTheme="minorEastAsia" w:hint="eastAsia"/>
          <w:sz w:val="21"/>
          <w:szCs w:val="21"/>
        </w:rPr>
        <w:t>保密性。</w:t>
      </w:r>
    </w:p>
    <w:p w14:paraId="6753BA78" w14:textId="77777777" w:rsidR="00B9514C" w:rsidRPr="000A02D8" w:rsidRDefault="00B9514C" w:rsidP="004931B1">
      <w:pPr>
        <w:pStyle w:val="Heading1"/>
        <w:numPr>
          <w:ilvl w:val="0"/>
          <w:numId w:val="32"/>
        </w:numPr>
        <w:spacing w:afterLines="50" w:after="156" w:line="240" w:lineRule="auto"/>
        <w:ind w:left="284" w:right="-357" w:hanging="284"/>
      </w:pPr>
      <w:bookmarkStart w:id="5" w:name="_Toc454231737"/>
      <w:r w:rsidRPr="000A02D8">
        <w:rPr>
          <w:rFonts w:hint="eastAsia"/>
        </w:rPr>
        <w:t>运行环境</w:t>
      </w:r>
      <w:bookmarkEnd w:id="5"/>
    </w:p>
    <w:p w14:paraId="12256B2F" w14:textId="77777777" w:rsidR="005408F0" w:rsidRPr="009C4EEA" w:rsidRDefault="00B9514C" w:rsidP="009C4EEA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  <w:r w:rsidRPr="00C56CA7">
        <w:rPr>
          <w:rFonts w:asciiTheme="minorEastAsia" w:eastAsiaTheme="minorEastAsia" w:hAnsiTheme="minorEastAsia" w:hint="eastAsia"/>
          <w:sz w:val="21"/>
          <w:szCs w:val="21"/>
        </w:rPr>
        <w:t>本软件</w:t>
      </w:r>
      <w:r w:rsidR="00C5775E">
        <w:rPr>
          <w:rFonts w:asciiTheme="minorEastAsia" w:eastAsiaTheme="minorEastAsia" w:hAnsiTheme="minorEastAsia" w:hint="eastAsia"/>
          <w:sz w:val="21"/>
          <w:szCs w:val="21"/>
        </w:rPr>
        <w:t>可在</w:t>
      </w:r>
      <w:r w:rsidR="00846264">
        <w:rPr>
          <w:rFonts w:asciiTheme="minorEastAsia" w:eastAsiaTheme="minorEastAsia" w:hAnsiTheme="minorEastAsia" w:hint="eastAsia"/>
          <w:sz w:val="21"/>
          <w:szCs w:val="21"/>
        </w:rPr>
        <w:t>iPhone4版本以上</w:t>
      </w:r>
      <w:r w:rsidR="00C5775E">
        <w:rPr>
          <w:rFonts w:asciiTheme="minorEastAsia" w:eastAsiaTheme="minorEastAsia" w:hAnsiTheme="minorEastAsia" w:hint="eastAsia"/>
          <w:sz w:val="21"/>
          <w:szCs w:val="21"/>
        </w:rPr>
        <w:t>手机</w:t>
      </w:r>
      <w:r w:rsidR="00862CE8" w:rsidRPr="00C56CA7">
        <w:rPr>
          <w:rFonts w:asciiTheme="minorEastAsia" w:eastAsiaTheme="minorEastAsia" w:hAnsiTheme="minorEastAsia" w:hint="eastAsia"/>
          <w:sz w:val="21"/>
          <w:szCs w:val="21"/>
        </w:rPr>
        <w:t>运行</w:t>
      </w:r>
      <w:r w:rsidR="00862CE8" w:rsidRPr="00032617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408D9888" w14:textId="77777777" w:rsidR="00C55D4A" w:rsidRPr="000A02D8" w:rsidRDefault="009C4EEA" w:rsidP="004931B1">
      <w:pPr>
        <w:pStyle w:val="Heading1"/>
        <w:numPr>
          <w:ilvl w:val="0"/>
          <w:numId w:val="32"/>
        </w:numPr>
        <w:spacing w:afterLines="50" w:after="156" w:line="240" w:lineRule="auto"/>
        <w:ind w:left="284" w:right="-357" w:hanging="284"/>
      </w:pPr>
      <w:bookmarkStart w:id="6" w:name="_Toc454231738"/>
      <w:r w:rsidRPr="000A02D8">
        <w:rPr>
          <w:rFonts w:hint="eastAsia"/>
        </w:rPr>
        <w:t>使用方法</w:t>
      </w:r>
      <w:bookmarkEnd w:id="6"/>
    </w:p>
    <w:p w14:paraId="13216490" w14:textId="77777777" w:rsidR="0082420E" w:rsidRPr="000A02D8" w:rsidRDefault="00E71025" w:rsidP="003276C2">
      <w:pPr>
        <w:pStyle w:val="Heading1"/>
        <w:numPr>
          <w:ilvl w:val="1"/>
          <w:numId w:val="32"/>
        </w:numPr>
        <w:spacing w:afterLines="50" w:after="156" w:line="240" w:lineRule="auto"/>
        <w:ind w:right="-357"/>
        <w:rPr>
          <w:rFonts w:ascii="宋体" w:eastAsia="宋体" w:hAnsi="宋体"/>
        </w:rPr>
      </w:pPr>
      <w:bookmarkStart w:id="7" w:name="_Toc454231739"/>
      <w:r w:rsidRPr="000A02D8">
        <w:rPr>
          <w:rFonts w:ascii="宋体" w:eastAsia="宋体" w:hAnsi="宋体" w:hint="eastAsia"/>
        </w:rPr>
        <w:t>软件安装</w:t>
      </w:r>
      <w:bookmarkEnd w:id="7"/>
    </w:p>
    <w:p w14:paraId="031BA2E9" w14:textId="77777777" w:rsidR="00783F49" w:rsidRPr="00783F49" w:rsidRDefault="00B10543" w:rsidP="00846264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A</w:t>
      </w:r>
      <w:r w:rsidR="00846264">
        <w:rPr>
          <w:rFonts w:asciiTheme="minorEastAsia" w:eastAsiaTheme="minorEastAsia" w:hAnsiTheme="minorEastAsia" w:hint="eastAsia"/>
          <w:sz w:val="21"/>
          <w:szCs w:val="21"/>
        </w:rPr>
        <w:t>pp</w:t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S</w:t>
      </w:r>
      <w:r w:rsidR="00846264">
        <w:rPr>
          <w:rFonts w:asciiTheme="minorEastAsia" w:eastAsiaTheme="minorEastAsia" w:hAnsiTheme="minorEastAsia" w:hint="eastAsia"/>
          <w:sz w:val="21"/>
          <w:szCs w:val="21"/>
        </w:rPr>
        <w:t>tore</w:t>
      </w:r>
      <w:r>
        <w:rPr>
          <w:rFonts w:asciiTheme="minorEastAsia" w:eastAsiaTheme="minorEastAsia" w:hAnsiTheme="minorEastAsia" w:hint="eastAsia"/>
          <w:sz w:val="21"/>
          <w:szCs w:val="21"/>
        </w:rPr>
        <w:t>搜索下载安装</w:t>
      </w:r>
      <w:r w:rsidR="00783F49">
        <w:rPr>
          <w:rFonts w:asciiTheme="minorEastAsia" w:eastAsiaTheme="minorEastAsia" w:hAnsiTheme="minorEastAsia" w:hint="eastAsia"/>
          <w:sz w:val="21"/>
          <w:szCs w:val="21"/>
        </w:rPr>
        <w:t>。</w:t>
      </w:r>
    </w:p>
    <w:p w14:paraId="564579C5" w14:textId="77777777" w:rsidR="00E8360D" w:rsidRPr="000A02D8" w:rsidRDefault="00E8360D" w:rsidP="003276C2">
      <w:pPr>
        <w:pStyle w:val="Heading1"/>
        <w:numPr>
          <w:ilvl w:val="1"/>
          <w:numId w:val="32"/>
        </w:numPr>
        <w:spacing w:afterLines="50" w:after="156" w:line="240" w:lineRule="auto"/>
        <w:ind w:right="-357"/>
        <w:rPr>
          <w:rFonts w:ascii="宋体" w:eastAsia="宋体" w:hAnsi="宋体"/>
        </w:rPr>
      </w:pPr>
      <w:bookmarkStart w:id="8" w:name="_Toc454231740"/>
      <w:r w:rsidRPr="003276C2">
        <w:rPr>
          <w:rFonts w:hint="eastAsia"/>
        </w:rPr>
        <w:t>软件</w:t>
      </w:r>
      <w:r w:rsidRPr="000A02D8">
        <w:rPr>
          <w:rFonts w:ascii="宋体" w:eastAsia="宋体" w:hAnsi="宋体" w:hint="eastAsia"/>
        </w:rPr>
        <w:t>运行</w:t>
      </w:r>
      <w:bookmarkEnd w:id="8"/>
    </w:p>
    <w:p w14:paraId="425D4C17" w14:textId="77777777" w:rsidR="00E8360D" w:rsidRDefault="00E8360D" w:rsidP="008F4C46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用户在安装完毕后，点击桌面图标即可进入系统，界面如图：</w:t>
      </w:r>
    </w:p>
    <w:p w14:paraId="103CF0D1" w14:textId="77777777" w:rsidR="00E8360D" w:rsidRPr="000A02D8" w:rsidRDefault="00E8360D" w:rsidP="003276C2">
      <w:pPr>
        <w:pStyle w:val="Heading1"/>
        <w:numPr>
          <w:ilvl w:val="1"/>
          <w:numId w:val="32"/>
        </w:numPr>
        <w:spacing w:afterLines="50" w:after="156" w:line="240" w:lineRule="auto"/>
        <w:ind w:right="-357"/>
        <w:rPr>
          <w:rFonts w:ascii="宋体" w:eastAsia="宋体" w:hAnsi="宋体"/>
        </w:rPr>
      </w:pPr>
      <w:bookmarkStart w:id="9" w:name="_Toc454231741"/>
      <w:r w:rsidRPr="003276C2">
        <w:t>用户</w:t>
      </w:r>
      <w:r w:rsidRPr="000A02D8">
        <w:rPr>
          <w:rFonts w:ascii="宋体" w:eastAsia="宋体" w:hAnsi="宋体"/>
        </w:rPr>
        <w:t>注册</w:t>
      </w:r>
      <w:bookmarkEnd w:id="9"/>
    </w:p>
    <w:p w14:paraId="0CEF28F8" w14:textId="77777777" w:rsidR="00E8360D" w:rsidRDefault="00E8360D" w:rsidP="009C4EEA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用户第一次访问的时候，通过以下步骤进行用户注册：点击桌面图标-&gt;</w:t>
      </w:r>
      <w:r w:rsidR="00B10543">
        <w:rPr>
          <w:rFonts w:asciiTheme="minorEastAsia" w:eastAsiaTheme="minorEastAsia" w:hAnsiTheme="minorEastAsia" w:hint="eastAsia"/>
          <w:sz w:val="21"/>
          <w:szCs w:val="21"/>
        </w:rPr>
        <w:t>设置</w:t>
      </w:r>
      <w:r>
        <w:rPr>
          <w:rFonts w:asciiTheme="minorEastAsia" w:eastAsiaTheme="minorEastAsia" w:hAnsiTheme="minorEastAsia" w:hint="eastAsia"/>
          <w:sz w:val="21"/>
          <w:szCs w:val="21"/>
        </w:rPr>
        <w:t>-</w:t>
      </w:r>
      <w:r>
        <w:rPr>
          <w:rFonts w:asciiTheme="minorEastAsia" w:eastAsiaTheme="minorEastAsia" w:hAnsiTheme="minorEastAsia"/>
          <w:sz w:val="21"/>
          <w:szCs w:val="21"/>
        </w:rPr>
        <w:t>&gt;</w:t>
      </w:r>
      <w:r w:rsidR="00B10543">
        <w:rPr>
          <w:rFonts w:asciiTheme="minorEastAsia" w:eastAsiaTheme="minorEastAsia" w:hAnsiTheme="minorEastAsia" w:hint="eastAsia"/>
          <w:sz w:val="21"/>
          <w:szCs w:val="21"/>
        </w:rPr>
        <w:t>登录</w:t>
      </w:r>
      <w:r>
        <w:rPr>
          <w:rFonts w:asciiTheme="minorEastAsia" w:eastAsiaTheme="minorEastAsia" w:hAnsiTheme="minorEastAsia" w:hint="eastAsia"/>
          <w:sz w:val="21"/>
          <w:szCs w:val="21"/>
        </w:rPr>
        <w:t>-</w:t>
      </w:r>
      <w:r>
        <w:rPr>
          <w:rFonts w:asciiTheme="minorEastAsia" w:eastAsiaTheme="minorEastAsia" w:hAnsiTheme="minorEastAsia"/>
          <w:sz w:val="21"/>
          <w:szCs w:val="21"/>
        </w:rPr>
        <w:t>&gt;立即注册，界面如图：</w:t>
      </w:r>
    </w:p>
    <w:p w14:paraId="4E03578F" w14:textId="77777777" w:rsidR="008F4C46" w:rsidRDefault="008F4C46" w:rsidP="009C4EEA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7142DBE4" w14:textId="77777777" w:rsidR="00E8360D" w:rsidRDefault="00F079B4" w:rsidP="00F079B4">
      <w:pPr>
        <w:adjustRightInd/>
        <w:spacing w:line="360" w:lineRule="auto"/>
        <w:ind w:left="357" w:firstLineChars="200" w:firstLine="420"/>
        <w:jc w:val="center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 wp14:anchorId="1C1AC008" wp14:editId="4945B0A6">
            <wp:extent cx="1614382" cy="2869449"/>
            <wp:effectExtent l="0" t="0" r="5080" b="762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36" cy="287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hint="eastAsia"/>
          <w:sz w:val="21"/>
          <w:szCs w:val="21"/>
        </w:rPr>
        <w:t xml:space="preserve">      </w:t>
      </w:r>
      <w:r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 wp14:anchorId="11969D8F" wp14:editId="5A2734D7">
            <wp:extent cx="1607280" cy="2882900"/>
            <wp:effectExtent l="0" t="0" r="0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622" cy="288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BCF4" w14:textId="77777777" w:rsidR="000942EA" w:rsidRPr="00E8360D" w:rsidRDefault="000942EA" w:rsidP="00E8360D">
      <w:pPr>
        <w:adjustRightInd/>
        <w:spacing w:line="360" w:lineRule="auto"/>
        <w:ind w:left="357" w:firstLineChars="200" w:firstLine="420"/>
        <w:jc w:val="center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2A2FB1B0" w14:textId="77777777" w:rsidR="00E8360D" w:rsidRPr="000A02D8" w:rsidRDefault="00E8360D" w:rsidP="003276C2">
      <w:pPr>
        <w:pStyle w:val="Heading1"/>
        <w:numPr>
          <w:ilvl w:val="1"/>
          <w:numId w:val="32"/>
        </w:numPr>
        <w:spacing w:afterLines="50" w:after="156" w:line="240" w:lineRule="auto"/>
        <w:ind w:right="-357"/>
        <w:rPr>
          <w:rFonts w:ascii="宋体" w:eastAsia="宋体" w:hAnsi="宋体"/>
        </w:rPr>
      </w:pPr>
      <w:bookmarkStart w:id="10" w:name="_Toc454231742"/>
      <w:r w:rsidRPr="003276C2">
        <w:t>用户</w:t>
      </w:r>
      <w:r w:rsidRPr="000A02D8">
        <w:rPr>
          <w:rFonts w:ascii="宋体" w:eastAsia="宋体" w:hAnsi="宋体"/>
        </w:rPr>
        <w:t>登陆</w:t>
      </w:r>
      <w:bookmarkEnd w:id="10"/>
    </w:p>
    <w:p w14:paraId="02C066A3" w14:textId="77777777" w:rsidR="00F079B4" w:rsidRDefault="008F4C46" w:rsidP="00F079B4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drawing>
          <wp:anchor distT="0" distB="0" distL="114300" distR="114300" simplePos="0" relativeHeight="251653632" behindDoc="0" locked="0" layoutInCell="1" allowOverlap="1" wp14:anchorId="2D22F74B" wp14:editId="3175D442">
            <wp:simplePos x="0" y="0"/>
            <wp:positionH relativeFrom="column">
              <wp:posOffset>720937</wp:posOffset>
            </wp:positionH>
            <wp:positionV relativeFrom="paragraph">
              <wp:posOffset>736177</wp:posOffset>
            </wp:positionV>
            <wp:extent cx="1911691" cy="3429000"/>
            <wp:effectExtent l="0" t="0" r="0" b="0"/>
            <wp:wrapNone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930" cy="343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EastAsia" w:eastAsiaTheme="minorEastAsia" w:hAnsiTheme="minorEastAsia"/>
          <w:noProof/>
          <w:sz w:val="21"/>
          <w:szCs w:val="21"/>
        </w:rPr>
        <w:drawing>
          <wp:anchor distT="0" distB="0" distL="114300" distR="114300" simplePos="0" relativeHeight="251647488" behindDoc="0" locked="0" layoutInCell="1" allowOverlap="1" wp14:anchorId="105CC3EB" wp14:editId="51D4BCFA">
            <wp:simplePos x="0" y="0"/>
            <wp:positionH relativeFrom="column">
              <wp:posOffset>3564043</wp:posOffset>
            </wp:positionH>
            <wp:positionV relativeFrom="paragraph">
              <wp:posOffset>732790</wp:posOffset>
            </wp:positionV>
            <wp:extent cx="1941195" cy="3449955"/>
            <wp:effectExtent l="0" t="0" r="1905" b="0"/>
            <wp:wrapTopAndBottom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19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360D">
        <w:rPr>
          <w:rFonts w:asciiTheme="minorEastAsia" w:eastAsiaTheme="minorEastAsia" w:hAnsiTheme="minorEastAsia" w:hint="eastAsia"/>
          <w:sz w:val="21"/>
          <w:szCs w:val="21"/>
        </w:rPr>
        <w:t>注册成功的</w:t>
      </w:r>
      <w:r w:rsidR="00E8360D" w:rsidRPr="00E8360D">
        <w:rPr>
          <w:rFonts w:asciiTheme="minorEastAsia" w:eastAsiaTheme="minorEastAsia" w:hAnsiTheme="minorEastAsia" w:hint="eastAsia"/>
          <w:sz w:val="21"/>
          <w:szCs w:val="21"/>
        </w:rPr>
        <w:t>用户通过以下步骤进行用户</w:t>
      </w:r>
      <w:r w:rsidR="00E8360D">
        <w:rPr>
          <w:rFonts w:asciiTheme="minorEastAsia" w:eastAsiaTheme="minorEastAsia" w:hAnsiTheme="minorEastAsia" w:hint="eastAsia"/>
          <w:sz w:val="21"/>
          <w:szCs w:val="21"/>
        </w:rPr>
        <w:t>登陆</w:t>
      </w:r>
      <w:r w:rsidR="00E8360D" w:rsidRPr="00E8360D">
        <w:rPr>
          <w:rFonts w:asciiTheme="minorEastAsia" w:eastAsiaTheme="minorEastAsia" w:hAnsiTheme="minorEastAsia" w:hint="eastAsia"/>
          <w:sz w:val="21"/>
          <w:szCs w:val="21"/>
        </w:rPr>
        <w:t>：</w:t>
      </w:r>
      <w:r w:rsidR="00F079B4">
        <w:rPr>
          <w:rFonts w:asciiTheme="minorEastAsia" w:eastAsiaTheme="minorEastAsia" w:hAnsiTheme="minorEastAsia" w:hint="eastAsia"/>
          <w:sz w:val="21"/>
          <w:szCs w:val="21"/>
        </w:rPr>
        <w:t>通过以下步骤进行用户登录：点击桌面图标-&gt;设置-</w:t>
      </w:r>
      <w:r w:rsidR="00F079B4">
        <w:rPr>
          <w:rFonts w:asciiTheme="minorEastAsia" w:eastAsiaTheme="minorEastAsia" w:hAnsiTheme="minorEastAsia"/>
          <w:sz w:val="21"/>
          <w:szCs w:val="21"/>
        </w:rPr>
        <w:t>&gt;</w:t>
      </w:r>
      <w:r w:rsidR="00F079B4">
        <w:rPr>
          <w:rFonts w:asciiTheme="minorEastAsia" w:eastAsiaTheme="minorEastAsia" w:hAnsiTheme="minorEastAsia" w:hint="eastAsia"/>
          <w:sz w:val="21"/>
          <w:szCs w:val="21"/>
        </w:rPr>
        <w:t>登录-</w:t>
      </w:r>
      <w:r w:rsidR="00F079B4">
        <w:rPr>
          <w:rFonts w:asciiTheme="minorEastAsia" w:eastAsiaTheme="minorEastAsia" w:hAnsiTheme="minorEastAsia"/>
          <w:sz w:val="21"/>
          <w:szCs w:val="21"/>
        </w:rPr>
        <w:t>&gt;立即注册，界面如图：</w:t>
      </w:r>
    </w:p>
    <w:p w14:paraId="2A2E2972" w14:textId="77777777" w:rsidR="000942EA" w:rsidRDefault="00F079B4" w:rsidP="008F4C46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 </w:t>
      </w:r>
    </w:p>
    <w:p w14:paraId="47F8D707" w14:textId="77777777" w:rsidR="009A2434" w:rsidRDefault="009A2434" w:rsidP="008F4C46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305E0581" w14:textId="77777777" w:rsidR="009A2434" w:rsidRDefault="009A2434" w:rsidP="008F4C46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2205F72A" w14:textId="77777777" w:rsidR="0082420E" w:rsidRDefault="00F079B4" w:rsidP="003276C2">
      <w:pPr>
        <w:pStyle w:val="Heading1"/>
        <w:numPr>
          <w:ilvl w:val="1"/>
          <w:numId w:val="32"/>
        </w:numPr>
        <w:spacing w:afterLines="50" w:after="156" w:line="240" w:lineRule="auto"/>
        <w:ind w:right="-357"/>
        <w:rPr>
          <w:rFonts w:ascii="宋体" w:eastAsia="宋体" w:hAnsi="宋体"/>
        </w:rPr>
      </w:pPr>
      <w:bookmarkStart w:id="11" w:name="_Toc454231743"/>
      <w:r>
        <w:rPr>
          <w:rFonts w:ascii="宋体" w:eastAsia="宋体" w:hAnsi="宋体" w:hint="eastAsia"/>
        </w:rPr>
        <w:lastRenderedPageBreak/>
        <w:t>浏览新闻</w:t>
      </w:r>
      <w:bookmarkEnd w:id="11"/>
    </w:p>
    <w:p w14:paraId="59E7BCCE" w14:textId="77777777" w:rsidR="008F4C46" w:rsidRDefault="008F4C46" w:rsidP="008F4C46">
      <w:pPr>
        <w:pStyle w:val="BodyText"/>
        <w:ind w:firstLine="357"/>
        <w:rPr>
          <w:lang w:bidi="he-IL"/>
        </w:rPr>
      </w:pPr>
      <w:r>
        <w:rPr>
          <w:rFonts w:hint="eastAsia"/>
          <w:lang w:bidi="he-IL"/>
        </w:rPr>
        <w:t>桌面点击app图标即可</w:t>
      </w:r>
    </w:p>
    <w:p w14:paraId="2A430DAB" w14:textId="77777777" w:rsidR="008F4C46" w:rsidRDefault="008F4C46" w:rsidP="008F4C46">
      <w:pPr>
        <w:pStyle w:val="BodyText"/>
        <w:ind w:firstLine="357"/>
        <w:rPr>
          <w:lang w:bidi="he-IL"/>
        </w:rPr>
      </w:pPr>
      <w:r>
        <w:rPr>
          <w:rFonts w:asciiTheme="minorEastAsia" w:eastAsiaTheme="minorEastAsia" w:hAnsiTheme="minorEastAsia"/>
          <w:noProof/>
          <w:sz w:val="21"/>
          <w:szCs w:val="21"/>
        </w:rPr>
        <w:drawing>
          <wp:anchor distT="0" distB="0" distL="114300" distR="114300" simplePos="0" relativeHeight="251674112" behindDoc="0" locked="0" layoutInCell="1" allowOverlap="1" wp14:anchorId="69629BE8" wp14:editId="0704125D">
            <wp:simplePos x="0" y="0"/>
            <wp:positionH relativeFrom="column">
              <wp:posOffset>1998980</wp:posOffset>
            </wp:positionH>
            <wp:positionV relativeFrom="paragraph">
              <wp:posOffset>68792</wp:posOffset>
            </wp:positionV>
            <wp:extent cx="1947334" cy="3488611"/>
            <wp:effectExtent l="0" t="0" r="0" b="0"/>
            <wp:wrapNone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334" cy="348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702300" w14:textId="77777777" w:rsidR="008F4C46" w:rsidRDefault="008F4C46" w:rsidP="008F4C46">
      <w:pPr>
        <w:pStyle w:val="BodyText"/>
        <w:ind w:firstLine="357"/>
        <w:rPr>
          <w:lang w:bidi="he-IL"/>
        </w:rPr>
      </w:pPr>
    </w:p>
    <w:p w14:paraId="0DFB9497" w14:textId="77777777" w:rsidR="008F4C46" w:rsidRDefault="008F4C46" w:rsidP="008F4C46">
      <w:pPr>
        <w:pStyle w:val="BodyText"/>
        <w:ind w:firstLine="357"/>
        <w:rPr>
          <w:lang w:bidi="he-IL"/>
        </w:rPr>
      </w:pPr>
    </w:p>
    <w:p w14:paraId="07801351" w14:textId="77777777" w:rsidR="008F4C46" w:rsidRDefault="008F4C46" w:rsidP="008F4C46">
      <w:pPr>
        <w:pStyle w:val="BodyText"/>
        <w:ind w:firstLine="357"/>
        <w:rPr>
          <w:lang w:bidi="he-IL"/>
        </w:rPr>
      </w:pPr>
    </w:p>
    <w:p w14:paraId="5771AF37" w14:textId="77777777" w:rsidR="008F4C46" w:rsidRDefault="008F4C46" w:rsidP="008F4C46">
      <w:pPr>
        <w:pStyle w:val="BodyText"/>
        <w:ind w:firstLine="357"/>
        <w:rPr>
          <w:lang w:bidi="he-IL"/>
        </w:rPr>
      </w:pPr>
    </w:p>
    <w:p w14:paraId="3F5BB1F0" w14:textId="77777777" w:rsidR="008F4C46" w:rsidRDefault="008F4C46" w:rsidP="008F4C46">
      <w:pPr>
        <w:pStyle w:val="BodyText"/>
        <w:ind w:firstLine="357"/>
        <w:rPr>
          <w:lang w:bidi="he-IL"/>
        </w:rPr>
      </w:pPr>
    </w:p>
    <w:p w14:paraId="3BC61FAD" w14:textId="77777777" w:rsidR="008F4C46" w:rsidRDefault="008F4C46" w:rsidP="008F4C46">
      <w:pPr>
        <w:pStyle w:val="BodyText"/>
        <w:ind w:firstLine="357"/>
        <w:rPr>
          <w:lang w:bidi="he-IL"/>
        </w:rPr>
      </w:pPr>
    </w:p>
    <w:p w14:paraId="3ABA015F" w14:textId="77777777" w:rsidR="008F4C46" w:rsidRPr="008F4C46" w:rsidRDefault="008F4C46" w:rsidP="008F4C46">
      <w:pPr>
        <w:pStyle w:val="BodyText"/>
        <w:ind w:firstLine="357"/>
        <w:rPr>
          <w:lang w:bidi="he-IL"/>
        </w:rPr>
      </w:pPr>
    </w:p>
    <w:p w14:paraId="0CD364F8" w14:textId="77777777" w:rsidR="000942EA" w:rsidRDefault="00F90732" w:rsidP="000942EA">
      <w:pPr>
        <w:adjustRightInd/>
        <w:spacing w:line="360" w:lineRule="auto"/>
        <w:ind w:left="357" w:firstLineChars="200" w:firstLine="420"/>
        <w:jc w:val="center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 xml:space="preserve"> </w:t>
      </w:r>
    </w:p>
    <w:p w14:paraId="24D52E33" w14:textId="77777777" w:rsidR="000942EA" w:rsidRDefault="000942EA" w:rsidP="000942EA">
      <w:pPr>
        <w:adjustRightInd/>
        <w:spacing w:line="360" w:lineRule="auto"/>
        <w:ind w:left="357" w:firstLineChars="200" w:firstLine="420"/>
        <w:jc w:val="center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215A2588" w14:textId="77777777" w:rsidR="003F0E72" w:rsidRPr="000A02D8" w:rsidRDefault="008F4C46" w:rsidP="009A2434">
      <w:pPr>
        <w:pStyle w:val="Heading1"/>
        <w:numPr>
          <w:ilvl w:val="1"/>
          <w:numId w:val="32"/>
        </w:numPr>
        <w:spacing w:afterLines="50" w:after="156" w:line="240" w:lineRule="auto"/>
        <w:ind w:right="-357"/>
        <w:rPr>
          <w:rFonts w:ascii="宋体" w:eastAsia="宋体" w:hAnsi="宋体"/>
        </w:rPr>
      </w:pPr>
      <w:bookmarkStart w:id="12" w:name="_Toc454231744"/>
      <w:r>
        <w:rPr>
          <w:rFonts w:ascii="宋体" w:eastAsia="宋体" w:hAnsi="宋体" w:hint="eastAsia"/>
        </w:rPr>
        <w:t>发帖</w:t>
      </w:r>
      <w:bookmarkEnd w:id="12"/>
    </w:p>
    <w:p w14:paraId="1A5EA56E" w14:textId="77777777" w:rsidR="00A75DBD" w:rsidRDefault="005B783B" w:rsidP="003F0E72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用户</w:t>
      </w:r>
      <w:r w:rsidR="008F4C46">
        <w:rPr>
          <w:rFonts w:asciiTheme="minorEastAsia" w:eastAsiaTheme="minorEastAsia" w:hAnsiTheme="minorEastAsia" w:hint="eastAsia"/>
          <w:sz w:val="21"/>
          <w:szCs w:val="21"/>
        </w:rPr>
        <w:t>也可以点击</w:t>
      </w:r>
      <w:r w:rsidR="008F4C46">
        <w:rPr>
          <w:rFonts w:asciiTheme="minorEastAsia" w:eastAsiaTheme="minorEastAsia" w:hAnsiTheme="minorEastAsia"/>
          <w:sz w:val="21"/>
          <w:szCs w:val="21"/>
        </w:rPr>
        <w:t>”</w:t>
      </w:r>
      <w:r w:rsidR="008F4C46">
        <w:rPr>
          <w:rFonts w:asciiTheme="minorEastAsia" w:eastAsiaTheme="minorEastAsia" w:hAnsiTheme="minorEastAsia" w:hint="eastAsia"/>
          <w:sz w:val="21"/>
          <w:szCs w:val="21"/>
        </w:rPr>
        <w:t>论坛</w:t>
      </w:r>
      <w:r w:rsidR="008F4C46">
        <w:rPr>
          <w:rFonts w:asciiTheme="minorEastAsia" w:eastAsiaTheme="minorEastAsia" w:hAnsiTheme="minorEastAsia"/>
          <w:sz w:val="21"/>
          <w:szCs w:val="21"/>
        </w:rPr>
        <w:t>”</w:t>
      </w:r>
      <w:r w:rsidR="008F4C46">
        <w:rPr>
          <w:rFonts w:asciiTheme="minorEastAsia" w:eastAsiaTheme="minorEastAsia" w:hAnsiTheme="minorEastAsia" w:hint="eastAsia"/>
          <w:sz w:val="21"/>
          <w:szCs w:val="21"/>
        </w:rPr>
        <w:t>-&gt;</w:t>
      </w:r>
      <w:r w:rsidR="008F4C46">
        <w:rPr>
          <w:rFonts w:asciiTheme="minorEastAsia" w:eastAsiaTheme="minorEastAsia" w:hAnsiTheme="minorEastAsia"/>
          <w:sz w:val="21"/>
          <w:szCs w:val="21"/>
        </w:rPr>
        <w:t>”</w:t>
      </w:r>
      <w:r w:rsidR="008F4C46">
        <w:rPr>
          <w:rFonts w:asciiTheme="minorEastAsia" w:eastAsiaTheme="minorEastAsia" w:hAnsiTheme="minorEastAsia" w:hint="eastAsia"/>
          <w:sz w:val="21"/>
          <w:szCs w:val="21"/>
        </w:rPr>
        <w:t>+</w:t>
      </w:r>
      <w:r w:rsidR="008F4C46">
        <w:rPr>
          <w:rFonts w:asciiTheme="minorEastAsia" w:eastAsiaTheme="minorEastAsia" w:hAnsiTheme="minorEastAsia"/>
          <w:sz w:val="21"/>
          <w:szCs w:val="21"/>
        </w:rPr>
        <w:t>”</w:t>
      </w:r>
      <w:r>
        <w:rPr>
          <w:rFonts w:asciiTheme="minorEastAsia" w:eastAsiaTheme="minorEastAsia" w:hAnsiTheme="minorEastAsia" w:hint="eastAsia"/>
          <w:sz w:val="21"/>
          <w:szCs w:val="21"/>
        </w:rPr>
        <w:t>，</w:t>
      </w:r>
      <w:r w:rsidR="000942EA">
        <w:rPr>
          <w:rFonts w:asciiTheme="minorEastAsia" w:eastAsiaTheme="minorEastAsia" w:hAnsiTheme="minorEastAsia" w:hint="eastAsia"/>
          <w:sz w:val="21"/>
          <w:szCs w:val="21"/>
        </w:rPr>
        <w:t>界面</w:t>
      </w:r>
      <w:r w:rsidR="00E27213">
        <w:rPr>
          <w:rFonts w:asciiTheme="minorEastAsia" w:eastAsiaTheme="minorEastAsia" w:hAnsiTheme="minorEastAsia" w:hint="eastAsia"/>
          <w:sz w:val="21"/>
          <w:szCs w:val="21"/>
        </w:rPr>
        <w:t>如图：</w:t>
      </w:r>
    </w:p>
    <w:p w14:paraId="3BFD2A54" w14:textId="77777777" w:rsidR="008F4C46" w:rsidRDefault="009A2434" w:rsidP="003F0E72">
      <w:pPr>
        <w:adjustRightInd/>
        <w:spacing w:line="360" w:lineRule="auto"/>
        <w:ind w:left="357" w:firstLineChars="200" w:firstLine="48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42412FA9" wp14:editId="59CE30DF">
            <wp:extent cx="3440982" cy="533400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1356" cy="53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A949" w14:textId="77777777" w:rsidR="008F4C46" w:rsidRDefault="009A2434" w:rsidP="003F0E72">
      <w:pPr>
        <w:adjustRightInd/>
        <w:spacing w:line="360" w:lineRule="auto"/>
        <w:ind w:left="357" w:firstLineChars="200" w:firstLine="48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drawing>
          <wp:inline distT="0" distB="0" distL="0" distR="0" wp14:anchorId="5635C9FB" wp14:editId="68927C65">
            <wp:extent cx="3474320" cy="68156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6160" cy="6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4E62" w14:textId="77777777" w:rsidR="009A2434" w:rsidRDefault="009A2434" w:rsidP="003F0E72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731FB8A0" w14:textId="77777777" w:rsidR="009A2434" w:rsidRDefault="009A2434" w:rsidP="003F0E72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22FAC6B7" w14:textId="77777777" w:rsidR="009A2434" w:rsidRDefault="009A2434" w:rsidP="003F0E72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09A6263D" w14:textId="77777777" w:rsidR="009A2434" w:rsidRDefault="009A2434" w:rsidP="003F0E72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461597C6" w14:textId="77777777" w:rsidR="009A2434" w:rsidRDefault="009A2434" w:rsidP="003F0E72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456C67D0" w14:textId="77777777" w:rsidR="009A2434" w:rsidRDefault="009A2434" w:rsidP="003F0E72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6AD76B14" w14:textId="77777777" w:rsidR="009A2434" w:rsidRDefault="009A2434" w:rsidP="003F0E72">
      <w:pPr>
        <w:adjustRightInd/>
        <w:spacing w:line="360" w:lineRule="auto"/>
        <w:ind w:left="357" w:firstLineChars="200" w:firstLine="420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p w14:paraId="6533DA45" w14:textId="77777777" w:rsidR="009A2434" w:rsidRDefault="009A2434" w:rsidP="009A2434">
      <w:pPr>
        <w:pStyle w:val="Heading1"/>
        <w:numPr>
          <w:ilvl w:val="1"/>
          <w:numId w:val="32"/>
        </w:numPr>
        <w:spacing w:afterLines="50" w:after="156" w:line="240" w:lineRule="auto"/>
        <w:ind w:right="-357"/>
        <w:rPr>
          <w:rFonts w:ascii="宋体" w:eastAsia="宋体" w:hAnsi="宋体"/>
        </w:rPr>
      </w:pPr>
      <w:bookmarkStart w:id="13" w:name="_Toc454231745"/>
      <w:r>
        <w:rPr>
          <w:rFonts w:ascii="宋体" w:eastAsia="宋体" w:hAnsi="宋体" w:hint="eastAsia"/>
        </w:rPr>
        <w:lastRenderedPageBreak/>
        <w:t>回帖</w:t>
      </w:r>
      <w:bookmarkEnd w:id="13"/>
    </w:p>
    <w:p w14:paraId="11497A96" w14:textId="77777777" w:rsidR="009A2434" w:rsidRPr="008F4C46" w:rsidRDefault="009A2434" w:rsidP="008F4C46">
      <w:pPr>
        <w:pStyle w:val="ListParagraph"/>
        <w:adjustRightInd/>
        <w:spacing w:line="360" w:lineRule="auto"/>
        <w:ind w:left="425" w:firstLineChars="0" w:firstLine="0"/>
        <w:textAlignment w:val="auto"/>
        <w:rPr>
          <w:rFonts w:asciiTheme="minorEastAsia" w:eastAsiaTheme="minorEastAsia" w:hAnsiTheme="minorEastAsia"/>
          <w:sz w:val="21"/>
          <w:szCs w:val="21"/>
        </w:rPr>
      </w:pPr>
      <w:r w:rsidRPr="008F4C46">
        <w:rPr>
          <w:rFonts w:asciiTheme="minorEastAsia" w:eastAsiaTheme="minorEastAsia" w:hAnsiTheme="minorEastAsia" w:hint="eastAsia"/>
          <w:sz w:val="21"/>
          <w:szCs w:val="21"/>
        </w:rPr>
        <w:t>用户</w:t>
      </w:r>
      <w:r>
        <w:rPr>
          <w:rFonts w:asciiTheme="minorEastAsia" w:eastAsiaTheme="minorEastAsia" w:hAnsiTheme="minorEastAsia" w:hint="eastAsia"/>
          <w:sz w:val="21"/>
          <w:szCs w:val="21"/>
        </w:rPr>
        <w:t>在帖子里面</w:t>
      </w:r>
      <w:r w:rsidRPr="008F4C46">
        <w:rPr>
          <w:rFonts w:asciiTheme="minorEastAsia" w:eastAsiaTheme="minorEastAsia" w:hAnsiTheme="minorEastAsia" w:hint="eastAsia"/>
          <w:sz w:val="21"/>
          <w:szCs w:val="21"/>
        </w:rPr>
        <w:t>点击</w:t>
      </w:r>
      <w:r w:rsidRPr="008F4C46">
        <w:rPr>
          <w:rFonts w:asciiTheme="minorEastAsia" w:eastAsiaTheme="minorEastAsia" w:hAnsiTheme="minorEastAsia"/>
          <w:sz w:val="21"/>
          <w:szCs w:val="21"/>
        </w:rPr>
        <w:t>”</w:t>
      </w:r>
      <w:r>
        <w:rPr>
          <w:rFonts w:asciiTheme="minorEastAsia" w:eastAsiaTheme="minorEastAsia" w:hAnsiTheme="minorEastAsia" w:hint="eastAsia"/>
          <w:sz w:val="21"/>
          <w:szCs w:val="21"/>
        </w:rPr>
        <w:t>评论</w:t>
      </w:r>
      <w:r w:rsidRPr="008F4C46">
        <w:rPr>
          <w:rFonts w:asciiTheme="minorEastAsia" w:eastAsiaTheme="minorEastAsia" w:hAnsiTheme="minorEastAsia"/>
          <w:sz w:val="21"/>
          <w:szCs w:val="21"/>
        </w:rPr>
        <w:t>”</w:t>
      </w:r>
      <w:r w:rsidRPr="008F4C46">
        <w:rPr>
          <w:rFonts w:asciiTheme="minorEastAsia" w:eastAsiaTheme="minorEastAsia" w:hAnsiTheme="minorEastAsia" w:hint="eastAsia"/>
          <w:sz w:val="21"/>
          <w:szCs w:val="21"/>
        </w:rPr>
        <w:t>-&gt;</w:t>
      </w:r>
      <w:r w:rsidRPr="008F4C46">
        <w:rPr>
          <w:rFonts w:asciiTheme="minorEastAsia" w:eastAsiaTheme="minorEastAsia" w:hAnsiTheme="minorEastAsia"/>
          <w:sz w:val="21"/>
          <w:szCs w:val="21"/>
        </w:rPr>
        <w:t>”</w:t>
      </w:r>
      <w:r w:rsidRPr="008F4C46">
        <w:rPr>
          <w:rFonts w:asciiTheme="minorEastAsia" w:eastAsiaTheme="minorEastAsia" w:hAnsiTheme="minorEastAsia" w:hint="eastAsia"/>
          <w:sz w:val="21"/>
          <w:szCs w:val="21"/>
        </w:rPr>
        <w:t>+</w:t>
      </w:r>
      <w:r w:rsidRPr="008F4C46">
        <w:rPr>
          <w:rFonts w:asciiTheme="minorEastAsia" w:eastAsiaTheme="minorEastAsia" w:hAnsiTheme="minorEastAsia"/>
          <w:sz w:val="21"/>
          <w:szCs w:val="21"/>
        </w:rPr>
        <w:t>”</w:t>
      </w:r>
      <w:r w:rsidRPr="008F4C46">
        <w:rPr>
          <w:rFonts w:asciiTheme="minorEastAsia" w:eastAsiaTheme="minorEastAsia" w:hAnsiTheme="minorEastAsia" w:hint="eastAsia"/>
          <w:sz w:val="21"/>
          <w:szCs w:val="21"/>
        </w:rPr>
        <w:t>，界面如图：</w:t>
      </w:r>
    </w:p>
    <w:p w14:paraId="4AF08716" w14:textId="77777777" w:rsidR="009A2434" w:rsidRPr="008F4C46" w:rsidRDefault="009A2434" w:rsidP="008F4C46">
      <w:pPr>
        <w:pStyle w:val="BodyText"/>
        <w:rPr>
          <w:lang w:bidi="he-IL"/>
        </w:rPr>
      </w:pPr>
      <w:r>
        <w:rPr>
          <w:noProof/>
        </w:rPr>
        <w:drawing>
          <wp:inline distT="0" distB="0" distL="0" distR="0" wp14:anchorId="56BB2334" wp14:editId="64426D09">
            <wp:extent cx="2878667" cy="21591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3935" cy="216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43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5DE8BB" wp14:editId="24B62E71">
            <wp:extent cx="2891366" cy="945862"/>
            <wp:effectExtent l="0" t="0" r="444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6196" cy="95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327C" w14:textId="77777777" w:rsidR="009A2434" w:rsidRPr="008F4C46" w:rsidRDefault="009A2434" w:rsidP="008F4C46">
      <w:pPr>
        <w:pStyle w:val="BodyText"/>
        <w:rPr>
          <w:lang w:bidi="he-IL"/>
        </w:rPr>
      </w:pPr>
    </w:p>
    <w:p w14:paraId="794C6A34" w14:textId="77777777" w:rsidR="003F0E72" w:rsidRPr="000A02D8" w:rsidRDefault="009A2434" w:rsidP="009A2434">
      <w:pPr>
        <w:pStyle w:val="Heading1"/>
        <w:numPr>
          <w:ilvl w:val="1"/>
          <w:numId w:val="32"/>
        </w:numPr>
        <w:spacing w:afterLines="50" w:after="156" w:line="240" w:lineRule="auto"/>
        <w:ind w:right="-357"/>
        <w:rPr>
          <w:rFonts w:ascii="宋体" w:eastAsia="宋体" w:hAnsi="宋体"/>
        </w:rPr>
      </w:pPr>
      <w:bookmarkStart w:id="14" w:name="_Toc454231746"/>
      <w:r>
        <w:rPr>
          <w:rFonts w:ascii="宋体" w:eastAsia="宋体" w:hAnsi="宋体" w:hint="eastAsia"/>
        </w:rPr>
        <w:t>个人设置</w:t>
      </w:r>
      <w:bookmarkEnd w:id="14"/>
    </w:p>
    <w:p w14:paraId="03933EB6" w14:textId="77777777" w:rsidR="00767321" w:rsidRDefault="005720AC" w:rsidP="00767321">
      <w:pPr>
        <w:pStyle w:val="ListParagraph"/>
        <w:numPr>
          <w:ilvl w:val="0"/>
          <w:numId w:val="15"/>
        </w:numPr>
        <w:adjustRightInd/>
        <w:spacing w:line="360" w:lineRule="auto"/>
        <w:ind w:firstLineChars="0"/>
        <w:textAlignment w:val="auto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用户可以</w:t>
      </w:r>
      <w:r w:rsidR="00767321">
        <w:rPr>
          <w:rFonts w:asciiTheme="minorEastAsia" w:eastAsiaTheme="minorEastAsia" w:hAnsiTheme="minorEastAsia" w:hint="eastAsia"/>
          <w:sz w:val="21"/>
          <w:szCs w:val="21"/>
        </w:rPr>
        <w:t>点击主页面中的“</w:t>
      </w:r>
      <w:r w:rsidR="009A2434">
        <w:rPr>
          <w:rFonts w:asciiTheme="minorEastAsia" w:eastAsiaTheme="minorEastAsia" w:hAnsiTheme="minorEastAsia" w:hint="eastAsia"/>
          <w:sz w:val="21"/>
          <w:szCs w:val="21"/>
        </w:rPr>
        <w:t>设置</w:t>
      </w:r>
      <w:r w:rsidR="00767321">
        <w:rPr>
          <w:rFonts w:asciiTheme="minorEastAsia" w:eastAsiaTheme="minorEastAsia" w:hAnsiTheme="minorEastAsia" w:hint="eastAsia"/>
          <w:sz w:val="21"/>
          <w:szCs w:val="21"/>
        </w:rPr>
        <w:t>”进入</w:t>
      </w:r>
      <w:r w:rsidR="009A2434">
        <w:rPr>
          <w:rFonts w:asciiTheme="minorEastAsia" w:eastAsiaTheme="minorEastAsia" w:hAnsiTheme="minorEastAsia" w:hint="eastAsia"/>
          <w:sz w:val="21"/>
          <w:szCs w:val="21"/>
        </w:rPr>
        <w:t>设置界面</w:t>
      </w:r>
      <w:r>
        <w:rPr>
          <w:rFonts w:asciiTheme="minorEastAsia" w:eastAsiaTheme="minorEastAsia" w:hAnsiTheme="minorEastAsia" w:hint="eastAsia"/>
          <w:sz w:val="21"/>
          <w:szCs w:val="21"/>
        </w:rPr>
        <w:t>，界面</w:t>
      </w:r>
      <w:r w:rsidR="00767321">
        <w:rPr>
          <w:rFonts w:asciiTheme="minorEastAsia" w:eastAsiaTheme="minorEastAsia" w:hAnsiTheme="minorEastAsia" w:hint="eastAsia"/>
          <w:sz w:val="21"/>
          <w:szCs w:val="21"/>
        </w:rPr>
        <w:t>如图：</w:t>
      </w:r>
    </w:p>
    <w:p w14:paraId="42D97C4C" w14:textId="77777777" w:rsidR="00767321" w:rsidRPr="003308A0" w:rsidRDefault="009A2434" w:rsidP="005720AC">
      <w:pPr>
        <w:adjustRightInd/>
        <w:spacing w:line="360" w:lineRule="auto"/>
        <w:ind w:firstLineChars="147" w:firstLine="353"/>
        <w:jc w:val="center"/>
        <w:textAlignment w:val="auto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noProof/>
        </w:rPr>
        <w:drawing>
          <wp:inline distT="0" distB="0" distL="0" distR="0" wp14:anchorId="7C207D17" wp14:editId="056BC59C">
            <wp:extent cx="2497579" cy="446743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8228" cy="44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4195" w14:textId="77777777" w:rsidR="00767321" w:rsidRDefault="00767321" w:rsidP="00C410F1">
      <w:pPr>
        <w:adjustRightInd/>
        <w:spacing w:line="360" w:lineRule="auto"/>
        <w:jc w:val="center"/>
        <w:textAlignment w:val="auto"/>
        <w:rPr>
          <w:rFonts w:asciiTheme="minorEastAsia" w:eastAsiaTheme="minorEastAsia" w:hAnsiTheme="minorEastAsia"/>
          <w:sz w:val="21"/>
          <w:szCs w:val="21"/>
        </w:rPr>
      </w:pPr>
    </w:p>
    <w:sectPr w:rsidR="00767321" w:rsidSect="00AA2A86">
      <w:footerReference w:type="default" r:id="rId16"/>
      <w:pgSz w:w="11906" w:h="16838" w:code="9"/>
      <w:pgMar w:top="1418" w:right="1134" w:bottom="1418" w:left="1134" w:header="851" w:footer="851" w:gutter="284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1DC578B" w14:textId="77777777" w:rsidR="00D55180" w:rsidRDefault="00D55180">
      <w:r>
        <w:separator/>
      </w:r>
    </w:p>
  </w:endnote>
  <w:endnote w:type="continuationSeparator" w:id="0">
    <w:p w14:paraId="5042E6FA" w14:textId="77777777" w:rsidR="00D55180" w:rsidRDefault="00D55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幼圆">
    <w:altName w:val="宋体"/>
    <w:charset w:val="86"/>
    <w:family w:val="modern"/>
    <w:pitch w:val="fixed"/>
    <w:sig w:usb0="00000001" w:usb1="080E0000" w:usb2="00000010" w:usb3="00000000" w:csb0="00040000" w:csb1="00000000"/>
  </w:font>
  <w:font w:name="华文仿宋">
    <w:charset w:val="86"/>
    <w:family w:val="auto"/>
    <w:pitch w:val="variable"/>
    <w:sig w:usb0="00000287" w:usb1="080F0000" w:usb2="00000010" w:usb3="00000000" w:csb0="000400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Impact">
    <w:panose1 w:val="020B0806030902050204"/>
    <w:charset w:val="00"/>
    <w:family w:val="auto"/>
    <w:pitch w:val="variable"/>
    <w:sig w:usb0="00000287" w:usb1="00000000" w:usb2="00000000" w:usb3="00000000" w:csb0="0000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隶书">
    <w:altName w:val="宋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B335CC" w14:textId="77777777" w:rsidR="00F079B4" w:rsidRPr="00CA13BB" w:rsidRDefault="00F079B4" w:rsidP="00CA13BB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13F02" w:rsidRPr="00813F02">
      <w:rPr>
        <w:noProof/>
        <w:lang w:val="zh-CN"/>
      </w:rPr>
      <w:t>-</w:t>
    </w:r>
    <w:r w:rsidR="00813F02">
      <w:rPr>
        <w:noProof/>
      </w:rPr>
      <w:t xml:space="preserve"> 2 -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28894AB" w14:textId="77777777" w:rsidR="00D55180" w:rsidRDefault="00D55180">
      <w:r>
        <w:separator/>
      </w:r>
    </w:p>
  </w:footnote>
  <w:footnote w:type="continuationSeparator" w:id="0">
    <w:p w14:paraId="75E245C3" w14:textId="77777777" w:rsidR="00D55180" w:rsidRDefault="00D551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526B4"/>
    <w:multiLevelType w:val="hybridMultilevel"/>
    <w:tmpl w:val="0380A34C"/>
    <w:lvl w:ilvl="0" w:tplc="B14651E4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AD76DF"/>
    <w:multiLevelType w:val="multilevel"/>
    <w:tmpl w:val="EC0C06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0A4775D1"/>
    <w:multiLevelType w:val="hybridMultilevel"/>
    <w:tmpl w:val="4BCC626A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3">
    <w:nsid w:val="0AD83BB3"/>
    <w:multiLevelType w:val="hybridMultilevel"/>
    <w:tmpl w:val="4BCC626A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4">
    <w:nsid w:val="166B2BA3"/>
    <w:multiLevelType w:val="multilevel"/>
    <w:tmpl w:val="EC0C06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16B13624"/>
    <w:multiLevelType w:val="multilevel"/>
    <w:tmpl w:val="EC0C06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1CD26885"/>
    <w:multiLevelType w:val="hybridMultilevel"/>
    <w:tmpl w:val="4BCC626A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7">
    <w:nsid w:val="1E832F41"/>
    <w:multiLevelType w:val="hybridMultilevel"/>
    <w:tmpl w:val="9FE4714A"/>
    <w:lvl w:ilvl="0" w:tplc="8F063E64">
      <w:start w:val="1"/>
      <w:numFmt w:val="decimal"/>
      <w:pStyle w:val="a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207266EF"/>
    <w:multiLevelType w:val="multilevel"/>
    <w:tmpl w:val="EC0C06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235D5F7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2C2A0557"/>
    <w:multiLevelType w:val="hybridMultilevel"/>
    <w:tmpl w:val="4BCC626A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11">
    <w:nsid w:val="2F57588E"/>
    <w:multiLevelType w:val="hybridMultilevel"/>
    <w:tmpl w:val="4BCC626A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12">
    <w:nsid w:val="3194287E"/>
    <w:multiLevelType w:val="multilevel"/>
    <w:tmpl w:val="EC0C06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3C4328E4"/>
    <w:multiLevelType w:val="hybridMultilevel"/>
    <w:tmpl w:val="4BCC626A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14">
    <w:nsid w:val="468C1E84"/>
    <w:multiLevelType w:val="hybridMultilevel"/>
    <w:tmpl w:val="F4003036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82037E4">
      <w:start w:val="1"/>
      <w:numFmt w:val="decimal"/>
      <w:lvlText w:val="（%2）"/>
      <w:lvlJc w:val="left"/>
      <w:pPr>
        <w:ind w:left="1917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15">
    <w:nsid w:val="5FCA207A"/>
    <w:multiLevelType w:val="multilevel"/>
    <w:tmpl w:val="0409001D"/>
    <w:lvl w:ilvl="0">
      <w:start w:val="1"/>
      <w:numFmt w:val="decimal"/>
      <w:lvlText w:val="%1"/>
      <w:lvlJc w:val="left"/>
      <w:pPr>
        <w:ind w:left="782" w:hanging="425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1349" w:hanging="567"/>
      </w:pPr>
    </w:lvl>
    <w:lvl w:ilvl="2">
      <w:start w:val="1"/>
      <w:numFmt w:val="decimal"/>
      <w:lvlText w:val="%1.%2.%3"/>
      <w:lvlJc w:val="left"/>
      <w:pPr>
        <w:ind w:left="1775" w:hanging="567"/>
      </w:pPr>
    </w:lvl>
    <w:lvl w:ilvl="3">
      <w:start w:val="1"/>
      <w:numFmt w:val="decimal"/>
      <w:lvlText w:val="%1.%2.%3.%4"/>
      <w:lvlJc w:val="left"/>
      <w:pPr>
        <w:ind w:left="2341" w:hanging="708"/>
      </w:pPr>
    </w:lvl>
    <w:lvl w:ilvl="4">
      <w:start w:val="1"/>
      <w:numFmt w:val="decimal"/>
      <w:lvlText w:val="%1.%2.%3.%4.%5"/>
      <w:lvlJc w:val="left"/>
      <w:pPr>
        <w:ind w:left="2908" w:hanging="850"/>
      </w:pPr>
    </w:lvl>
    <w:lvl w:ilvl="5">
      <w:start w:val="1"/>
      <w:numFmt w:val="decimal"/>
      <w:lvlText w:val="%1.%2.%3.%4.%5.%6"/>
      <w:lvlJc w:val="left"/>
      <w:pPr>
        <w:ind w:left="3617" w:hanging="1134"/>
      </w:pPr>
    </w:lvl>
    <w:lvl w:ilvl="6">
      <w:start w:val="1"/>
      <w:numFmt w:val="decimal"/>
      <w:lvlText w:val="%1.%2.%3.%4.%5.%6.%7"/>
      <w:lvlJc w:val="left"/>
      <w:pPr>
        <w:ind w:left="4184" w:hanging="1276"/>
      </w:pPr>
    </w:lvl>
    <w:lvl w:ilvl="7">
      <w:start w:val="1"/>
      <w:numFmt w:val="decimal"/>
      <w:lvlText w:val="%1.%2.%3.%4.%5.%6.%7.%8"/>
      <w:lvlJc w:val="left"/>
      <w:pPr>
        <w:ind w:left="4751" w:hanging="1418"/>
      </w:pPr>
    </w:lvl>
    <w:lvl w:ilvl="8">
      <w:start w:val="1"/>
      <w:numFmt w:val="decimal"/>
      <w:lvlText w:val="%1.%2.%3.%4.%5.%6.%7.%8.%9"/>
      <w:lvlJc w:val="left"/>
      <w:pPr>
        <w:ind w:left="5459" w:hanging="1700"/>
      </w:pPr>
    </w:lvl>
  </w:abstractNum>
  <w:abstractNum w:abstractNumId="16">
    <w:nsid w:val="5FD12F27"/>
    <w:multiLevelType w:val="hybridMultilevel"/>
    <w:tmpl w:val="4BCC626A"/>
    <w:lvl w:ilvl="0" w:tplc="04090011">
      <w:start w:val="1"/>
      <w:numFmt w:val="decimal"/>
      <w:lvlText w:val="%1)"/>
      <w:lvlJc w:val="left"/>
      <w:pPr>
        <w:ind w:left="1197" w:hanging="420"/>
      </w:p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abstractNum w:abstractNumId="17">
    <w:nsid w:val="622B5CCD"/>
    <w:multiLevelType w:val="hybridMultilevel"/>
    <w:tmpl w:val="14D82144"/>
    <w:lvl w:ilvl="0" w:tplc="3DEABDF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>
    <w:nsid w:val="65245988"/>
    <w:multiLevelType w:val="multilevel"/>
    <w:tmpl w:val="EC0C06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>
    <w:nsid w:val="6BD7764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>
    <w:nsid w:val="71650501"/>
    <w:multiLevelType w:val="hybridMultilevel"/>
    <w:tmpl w:val="82DC9B32"/>
    <w:lvl w:ilvl="0" w:tplc="76D4388A">
      <w:start w:val="1"/>
      <w:numFmt w:val="decimal"/>
      <w:pStyle w:val="a0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>
    <w:nsid w:val="77B3690F"/>
    <w:multiLevelType w:val="multilevel"/>
    <w:tmpl w:val="EC0C06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>
    <w:nsid w:val="77BE128D"/>
    <w:multiLevelType w:val="multilevel"/>
    <w:tmpl w:val="EC0C06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3">
    <w:nsid w:val="7D352E3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4">
    <w:nsid w:val="7D7F4D69"/>
    <w:multiLevelType w:val="hybridMultilevel"/>
    <w:tmpl w:val="85D0F578"/>
    <w:lvl w:ilvl="0" w:tplc="94680852">
      <w:start w:val="1"/>
      <w:numFmt w:val="decimal"/>
      <w:lvlText w:val="（%1）"/>
      <w:lvlJc w:val="left"/>
      <w:pPr>
        <w:ind w:left="1497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17" w:hanging="420"/>
      </w:pPr>
    </w:lvl>
    <w:lvl w:ilvl="2" w:tplc="0409001B" w:tentative="1">
      <w:start w:val="1"/>
      <w:numFmt w:val="lowerRoman"/>
      <w:lvlText w:val="%3."/>
      <w:lvlJc w:val="right"/>
      <w:pPr>
        <w:ind w:left="2037" w:hanging="420"/>
      </w:pPr>
    </w:lvl>
    <w:lvl w:ilvl="3" w:tplc="0409000F" w:tentative="1">
      <w:start w:val="1"/>
      <w:numFmt w:val="decimal"/>
      <w:lvlText w:val="%4."/>
      <w:lvlJc w:val="left"/>
      <w:pPr>
        <w:ind w:left="2457" w:hanging="420"/>
      </w:pPr>
    </w:lvl>
    <w:lvl w:ilvl="4" w:tplc="04090019" w:tentative="1">
      <w:start w:val="1"/>
      <w:numFmt w:val="lowerLetter"/>
      <w:lvlText w:val="%5)"/>
      <w:lvlJc w:val="left"/>
      <w:pPr>
        <w:ind w:left="2877" w:hanging="420"/>
      </w:pPr>
    </w:lvl>
    <w:lvl w:ilvl="5" w:tplc="0409001B" w:tentative="1">
      <w:start w:val="1"/>
      <w:numFmt w:val="lowerRoman"/>
      <w:lvlText w:val="%6."/>
      <w:lvlJc w:val="right"/>
      <w:pPr>
        <w:ind w:left="3297" w:hanging="420"/>
      </w:pPr>
    </w:lvl>
    <w:lvl w:ilvl="6" w:tplc="0409000F" w:tentative="1">
      <w:start w:val="1"/>
      <w:numFmt w:val="decimal"/>
      <w:lvlText w:val="%7."/>
      <w:lvlJc w:val="left"/>
      <w:pPr>
        <w:ind w:left="3717" w:hanging="420"/>
      </w:pPr>
    </w:lvl>
    <w:lvl w:ilvl="7" w:tplc="04090019" w:tentative="1">
      <w:start w:val="1"/>
      <w:numFmt w:val="lowerLetter"/>
      <w:lvlText w:val="%8)"/>
      <w:lvlJc w:val="left"/>
      <w:pPr>
        <w:ind w:left="4137" w:hanging="420"/>
      </w:pPr>
    </w:lvl>
    <w:lvl w:ilvl="8" w:tplc="0409001B" w:tentative="1">
      <w:start w:val="1"/>
      <w:numFmt w:val="lowerRoman"/>
      <w:lvlText w:val="%9."/>
      <w:lvlJc w:val="right"/>
      <w:pPr>
        <w:ind w:left="4557" w:hanging="420"/>
      </w:pPr>
    </w:lvl>
  </w:abstractNum>
  <w:num w:numId="1">
    <w:abstractNumId w:val="9"/>
  </w:num>
  <w:num w:numId="2">
    <w:abstractNumId w:val="15"/>
  </w:num>
  <w:num w:numId="3">
    <w:abstractNumId w:val="20"/>
  </w:num>
  <w:num w:numId="4">
    <w:abstractNumId w:val="7"/>
  </w:num>
  <w:num w:numId="5">
    <w:abstractNumId w:val="0"/>
  </w:num>
  <w:num w:numId="6">
    <w:abstractNumId w:val="5"/>
  </w:num>
  <w:num w:numId="7">
    <w:abstractNumId w:val="17"/>
  </w:num>
  <w:num w:numId="8">
    <w:abstractNumId w:val="14"/>
  </w:num>
  <w:num w:numId="9">
    <w:abstractNumId w:val="24"/>
  </w:num>
  <w:num w:numId="10">
    <w:abstractNumId w:val="3"/>
  </w:num>
  <w:num w:numId="11">
    <w:abstractNumId w:val="21"/>
  </w:num>
  <w:num w:numId="12">
    <w:abstractNumId w:val="11"/>
  </w:num>
  <w:num w:numId="13">
    <w:abstractNumId w:val="2"/>
  </w:num>
  <w:num w:numId="14">
    <w:abstractNumId w:val="13"/>
  </w:num>
  <w:num w:numId="15">
    <w:abstractNumId w:val="16"/>
  </w:num>
  <w:num w:numId="16">
    <w:abstractNumId w:val="6"/>
  </w:num>
  <w:num w:numId="17">
    <w:abstractNumId w:val="10"/>
  </w:num>
  <w:num w:numId="18">
    <w:abstractNumId w:val="22"/>
  </w:num>
  <w:num w:numId="19">
    <w:abstractNumId w:val="18"/>
  </w:num>
  <w:num w:numId="20">
    <w:abstractNumId w:val="1"/>
  </w:num>
  <w:num w:numId="21">
    <w:abstractNumId w:val="12"/>
  </w:num>
  <w:num w:numId="22">
    <w:abstractNumId w:val="4"/>
  </w:num>
  <w:num w:numId="23">
    <w:abstractNumId w:val="8"/>
  </w:num>
  <w:num w:numId="24">
    <w:abstractNumId w:val="9"/>
  </w:num>
  <w:num w:numId="25">
    <w:abstractNumId w:val="9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15"/>
  </w:num>
  <w:num w:numId="31">
    <w:abstractNumId w:val="23"/>
  </w:num>
  <w:num w:numId="32">
    <w:abstractNumId w:val="1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2"/>
  <w:drawingGridVerticalSpacing w:val="3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220E"/>
    <w:rsid w:val="000007DB"/>
    <w:rsid w:val="000038A7"/>
    <w:rsid w:val="00011B39"/>
    <w:rsid w:val="00016595"/>
    <w:rsid w:val="00020386"/>
    <w:rsid w:val="00027C3F"/>
    <w:rsid w:val="00032617"/>
    <w:rsid w:val="00036126"/>
    <w:rsid w:val="0004216E"/>
    <w:rsid w:val="00042B6C"/>
    <w:rsid w:val="00043102"/>
    <w:rsid w:val="00044D9A"/>
    <w:rsid w:val="000452DE"/>
    <w:rsid w:val="00046DA7"/>
    <w:rsid w:val="00047E64"/>
    <w:rsid w:val="00050AA4"/>
    <w:rsid w:val="00051E5B"/>
    <w:rsid w:val="00052F3B"/>
    <w:rsid w:val="00060C72"/>
    <w:rsid w:val="00060E86"/>
    <w:rsid w:val="00061854"/>
    <w:rsid w:val="00064559"/>
    <w:rsid w:val="00066D7A"/>
    <w:rsid w:val="00066E65"/>
    <w:rsid w:val="000701C9"/>
    <w:rsid w:val="00080777"/>
    <w:rsid w:val="00080CC8"/>
    <w:rsid w:val="000869C8"/>
    <w:rsid w:val="00090230"/>
    <w:rsid w:val="00092053"/>
    <w:rsid w:val="000927C4"/>
    <w:rsid w:val="000942EA"/>
    <w:rsid w:val="00095513"/>
    <w:rsid w:val="00095682"/>
    <w:rsid w:val="000960D4"/>
    <w:rsid w:val="000962AD"/>
    <w:rsid w:val="00097E8B"/>
    <w:rsid w:val="000A015A"/>
    <w:rsid w:val="000A02D8"/>
    <w:rsid w:val="000A2D1D"/>
    <w:rsid w:val="000A6959"/>
    <w:rsid w:val="000B12A7"/>
    <w:rsid w:val="000B27A9"/>
    <w:rsid w:val="000B4B2F"/>
    <w:rsid w:val="000B4DDA"/>
    <w:rsid w:val="000B6B66"/>
    <w:rsid w:val="000C1F20"/>
    <w:rsid w:val="000D16C3"/>
    <w:rsid w:val="000D322F"/>
    <w:rsid w:val="000D4C72"/>
    <w:rsid w:val="000E037F"/>
    <w:rsid w:val="000E1B58"/>
    <w:rsid w:val="000E77EE"/>
    <w:rsid w:val="000E7E64"/>
    <w:rsid w:val="000F01EF"/>
    <w:rsid w:val="000F31C3"/>
    <w:rsid w:val="000F6C38"/>
    <w:rsid w:val="001053DB"/>
    <w:rsid w:val="00110244"/>
    <w:rsid w:val="00111E5D"/>
    <w:rsid w:val="00112187"/>
    <w:rsid w:val="0011416D"/>
    <w:rsid w:val="00115BD0"/>
    <w:rsid w:val="00116257"/>
    <w:rsid w:val="001164E7"/>
    <w:rsid w:val="00122FEC"/>
    <w:rsid w:val="0013049B"/>
    <w:rsid w:val="00136848"/>
    <w:rsid w:val="00137258"/>
    <w:rsid w:val="00140E50"/>
    <w:rsid w:val="001442B3"/>
    <w:rsid w:val="0014569B"/>
    <w:rsid w:val="0014724B"/>
    <w:rsid w:val="00147A13"/>
    <w:rsid w:val="00151A88"/>
    <w:rsid w:val="00151E74"/>
    <w:rsid w:val="00154383"/>
    <w:rsid w:val="001605DF"/>
    <w:rsid w:val="00163094"/>
    <w:rsid w:val="00164C46"/>
    <w:rsid w:val="001650C5"/>
    <w:rsid w:val="00172F9A"/>
    <w:rsid w:val="001743AA"/>
    <w:rsid w:val="001747BA"/>
    <w:rsid w:val="00183C3B"/>
    <w:rsid w:val="00183D63"/>
    <w:rsid w:val="00185329"/>
    <w:rsid w:val="001926C0"/>
    <w:rsid w:val="00195F71"/>
    <w:rsid w:val="001A161A"/>
    <w:rsid w:val="001A1A21"/>
    <w:rsid w:val="001A43BB"/>
    <w:rsid w:val="001A5712"/>
    <w:rsid w:val="001B4F53"/>
    <w:rsid w:val="001B5F92"/>
    <w:rsid w:val="001B70F6"/>
    <w:rsid w:val="001B767C"/>
    <w:rsid w:val="001C231C"/>
    <w:rsid w:val="001D24C0"/>
    <w:rsid w:val="001D63B4"/>
    <w:rsid w:val="001D667D"/>
    <w:rsid w:val="001D66DD"/>
    <w:rsid w:val="001D741B"/>
    <w:rsid w:val="001D7B7E"/>
    <w:rsid w:val="001E0241"/>
    <w:rsid w:val="001E2050"/>
    <w:rsid w:val="001E3ED8"/>
    <w:rsid w:val="001E4864"/>
    <w:rsid w:val="001F0770"/>
    <w:rsid w:val="001F1BA0"/>
    <w:rsid w:val="00204FC5"/>
    <w:rsid w:val="0020558D"/>
    <w:rsid w:val="002116C2"/>
    <w:rsid w:val="0021179A"/>
    <w:rsid w:val="00215893"/>
    <w:rsid w:val="00215A74"/>
    <w:rsid w:val="00217478"/>
    <w:rsid w:val="002212D0"/>
    <w:rsid w:val="00223D1D"/>
    <w:rsid w:val="002269AA"/>
    <w:rsid w:val="00230601"/>
    <w:rsid w:val="00236399"/>
    <w:rsid w:val="00237D60"/>
    <w:rsid w:val="0024051F"/>
    <w:rsid w:val="00247580"/>
    <w:rsid w:val="00252A08"/>
    <w:rsid w:val="00253D53"/>
    <w:rsid w:val="00265BD0"/>
    <w:rsid w:val="00266D86"/>
    <w:rsid w:val="00270F7C"/>
    <w:rsid w:val="00274ACF"/>
    <w:rsid w:val="0027513E"/>
    <w:rsid w:val="00276FA0"/>
    <w:rsid w:val="0027710E"/>
    <w:rsid w:val="00277BC7"/>
    <w:rsid w:val="00281B81"/>
    <w:rsid w:val="00284542"/>
    <w:rsid w:val="00292042"/>
    <w:rsid w:val="00294123"/>
    <w:rsid w:val="002970C6"/>
    <w:rsid w:val="00297DE5"/>
    <w:rsid w:val="002A13FB"/>
    <w:rsid w:val="002A3369"/>
    <w:rsid w:val="002A40C3"/>
    <w:rsid w:val="002A5CE5"/>
    <w:rsid w:val="002A66DD"/>
    <w:rsid w:val="002B0DF4"/>
    <w:rsid w:val="002B37A2"/>
    <w:rsid w:val="002B4149"/>
    <w:rsid w:val="002B58B6"/>
    <w:rsid w:val="002B6A07"/>
    <w:rsid w:val="002B7594"/>
    <w:rsid w:val="002C27E8"/>
    <w:rsid w:val="002C559A"/>
    <w:rsid w:val="002C7308"/>
    <w:rsid w:val="002C7C63"/>
    <w:rsid w:val="002D0A30"/>
    <w:rsid w:val="002D54CD"/>
    <w:rsid w:val="002E1169"/>
    <w:rsid w:val="002E24CA"/>
    <w:rsid w:val="002E6389"/>
    <w:rsid w:val="002E6BBE"/>
    <w:rsid w:val="002E77D2"/>
    <w:rsid w:val="002F0AA3"/>
    <w:rsid w:val="002F3646"/>
    <w:rsid w:val="002F63F1"/>
    <w:rsid w:val="003025EE"/>
    <w:rsid w:val="003026C0"/>
    <w:rsid w:val="00303D3C"/>
    <w:rsid w:val="00306583"/>
    <w:rsid w:val="003123F2"/>
    <w:rsid w:val="00313AFD"/>
    <w:rsid w:val="00325122"/>
    <w:rsid w:val="00325334"/>
    <w:rsid w:val="0032692D"/>
    <w:rsid w:val="003276C2"/>
    <w:rsid w:val="00327EFD"/>
    <w:rsid w:val="003308A0"/>
    <w:rsid w:val="00336F3D"/>
    <w:rsid w:val="003370B8"/>
    <w:rsid w:val="00341AB1"/>
    <w:rsid w:val="00342713"/>
    <w:rsid w:val="00342BB3"/>
    <w:rsid w:val="00352BD1"/>
    <w:rsid w:val="003548A9"/>
    <w:rsid w:val="00356E58"/>
    <w:rsid w:val="0036415E"/>
    <w:rsid w:val="00364F95"/>
    <w:rsid w:val="00376216"/>
    <w:rsid w:val="003814C2"/>
    <w:rsid w:val="00381812"/>
    <w:rsid w:val="00381D78"/>
    <w:rsid w:val="00382566"/>
    <w:rsid w:val="003853AA"/>
    <w:rsid w:val="003856CE"/>
    <w:rsid w:val="0038605C"/>
    <w:rsid w:val="0038741D"/>
    <w:rsid w:val="003906AD"/>
    <w:rsid w:val="003918EB"/>
    <w:rsid w:val="00392198"/>
    <w:rsid w:val="00392238"/>
    <w:rsid w:val="00392289"/>
    <w:rsid w:val="0039262A"/>
    <w:rsid w:val="003A221B"/>
    <w:rsid w:val="003A4D59"/>
    <w:rsid w:val="003A5539"/>
    <w:rsid w:val="003A5DB8"/>
    <w:rsid w:val="003A6D09"/>
    <w:rsid w:val="003B1C2E"/>
    <w:rsid w:val="003B2A17"/>
    <w:rsid w:val="003C20CC"/>
    <w:rsid w:val="003C536C"/>
    <w:rsid w:val="003D0F67"/>
    <w:rsid w:val="003E0289"/>
    <w:rsid w:val="003E4201"/>
    <w:rsid w:val="003E69CF"/>
    <w:rsid w:val="003E784B"/>
    <w:rsid w:val="003F0256"/>
    <w:rsid w:val="003F0E72"/>
    <w:rsid w:val="003F1440"/>
    <w:rsid w:val="003F1651"/>
    <w:rsid w:val="003F231C"/>
    <w:rsid w:val="003F530A"/>
    <w:rsid w:val="00400F68"/>
    <w:rsid w:val="00401725"/>
    <w:rsid w:val="00401A2D"/>
    <w:rsid w:val="0040403E"/>
    <w:rsid w:val="0041758F"/>
    <w:rsid w:val="0042000F"/>
    <w:rsid w:val="0042162F"/>
    <w:rsid w:val="00421DEC"/>
    <w:rsid w:val="004229FF"/>
    <w:rsid w:val="00423F3F"/>
    <w:rsid w:val="00427D99"/>
    <w:rsid w:val="004416AF"/>
    <w:rsid w:val="0044548E"/>
    <w:rsid w:val="00452407"/>
    <w:rsid w:val="00454FA7"/>
    <w:rsid w:val="00461CC0"/>
    <w:rsid w:val="00461D08"/>
    <w:rsid w:val="004641C1"/>
    <w:rsid w:val="00464370"/>
    <w:rsid w:val="00464D42"/>
    <w:rsid w:val="00466AC2"/>
    <w:rsid w:val="00467E35"/>
    <w:rsid w:val="004700B4"/>
    <w:rsid w:val="00473432"/>
    <w:rsid w:val="00474308"/>
    <w:rsid w:val="004775A9"/>
    <w:rsid w:val="00482850"/>
    <w:rsid w:val="00492456"/>
    <w:rsid w:val="00492E07"/>
    <w:rsid w:val="004931B1"/>
    <w:rsid w:val="00494642"/>
    <w:rsid w:val="00496243"/>
    <w:rsid w:val="004964E8"/>
    <w:rsid w:val="00496E1D"/>
    <w:rsid w:val="004975E0"/>
    <w:rsid w:val="00497F02"/>
    <w:rsid w:val="004A115E"/>
    <w:rsid w:val="004A1C86"/>
    <w:rsid w:val="004A425F"/>
    <w:rsid w:val="004A7101"/>
    <w:rsid w:val="004A7319"/>
    <w:rsid w:val="004A762F"/>
    <w:rsid w:val="004B10FE"/>
    <w:rsid w:val="004B3952"/>
    <w:rsid w:val="004B3DFA"/>
    <w:rsid w:val="004C19ED"/>
    <w:rsid w:val="004C5B23"/>
    <w:rsid w:val="004C5E34"/>
    <w:rsid w:val="004C617A"/>
    <w:rsid w:val="004C66A3"/>
    <w:rsid w:val="004D1E3C"/>
    <w:rsid w:val="004D2415"/>
    <w:rsid w:val="004E0F3F"/>
    <w:rsid w:val="004E3277"/>
    <w:rsid w:val="004E4005"/>
    <w:rsid w:val="004E4FE0"/>
    <w:rsid w:val="004E7367"/>
    <w:rsid w:val="004F2CAE"/>
    <w:rsid w:val="004F2F47"/>
    <w:rsid w:val="004F7CF9"/>
    <w:rsid w:val="00511BE3"/>
    <w:rsid w:val="005157EE"/>
    <w:rsid w:val="00515B31"/>
    <w:rsid w:val="00521206"/>
    <w:rsid w:val="0052394F"/>
    <w:rsid w:val="00523D74"/>
    <w:rsid w:val="005245F5"/>
    <w:rsid w:val="0052558E"/>
    <w:rsid w:val="0052637D"/>
    <w:rsid w:val="005326C4"/>
    <w:rsid w:val="005372F7"/>
    <w:rsid w:val="005408F0"/>
    <w:rsid w:val="0054220E"/>
    <w:rsid w:val="005433FE"/>
    <w:rsid w:val="005441B0"/>
    <w:rsid w:val="00544750"/>
    <w:rsid w:val="0054523B"/>
    <w:rsid w:val="00547119"/>
    <w:rsid w:val="0054768F"/>
    <w:rsid w:val="00554FB8"/>
    <w:rsid w:val="00555099"/>
    <w:rsid w:val="005600C4"/>
    <w:rsid w:val="00560832"/>
    <w:rsid w:val="00562130"/>
    <w:rsid w:val="0057056C"/>
    <w:rsid w:val="005720AC"/>
    <w:rsid w:val="0057227E"/>
    <w:rsid w:val="00577B6C"/>
    <w:rsid w:val="0058102E"/>
    <w:rsid w:val="00581DE8"/>
    <w:rsid w:val="00583FB9"/>
    <w:rsid w:val="00586158"/>
    <w:rsid w:val="00590606"/>
    <w:rsid w:val="0059070E"/>
    <w:rsid w:val="00590B16"/>
    <w:rsid w:val="00591937"/>
    <w:rsid w:val="00595989"/>
    <w:rsid w:val="005A0893"/>
    <w:rsid w:val="005A1857"/>
    <w:rsid w:val="005A1DA2"/>
    <w:rsid w:val="005A1FAE"/>
    <w:rsid w:val="005A335A"/>
    <w:rsid w:val="005A4245"/>
    <w:rsid w:val="005A472B"/>
    <w:rsid w:val="005B4F4F"/>
    <w:rsid w:val="005B783B"/>
    <w:rsid w:val="005C00D9"/>
    <w:rsid w:val="005C1A9B"/>
    <w:rsid w:val="005C47CC"/>
    <w:rsid w:val="005C5D04"/>
    <w:rsid w:val="005C7221"/>
    <w:rsid w:val="005D106F"/>
    <w:rsid w:val="005D2394"/>
    <w:rsid w:val="005D29C4"/>
    <w:rsid w:val="005D4FC5"/>
    <w:rsid w:val="005E1A02"/>
    <w:rsid w:val="005E3791"/>
    <w:rsid w:val="005E4B46"/>
    <w:rsid w:val="005E7572"/>
    <w:rsid w:val="005F07AA"/>
    <w:rsid w:val="005F0DE7"/>
    <w:rsid w:val="005F38B9"/>
    <w:rsid w:val="005F51DA"/>
    <w:rsid w:val="005F6292"/>
    <w:rsid w:val="0060093F"/>
    <w:rsid w:val="00600F4A"/>
    <w:rsid w:val="006040D2"/>
    <w:rsid w:val="00604C06"/>
    <w:rsid w:val="00611E1A"/>
    <w:rsid w:val="00614977"/>
    <w:rsid w:val="00615014"/>
    <w:rsid w:val="00615FC6"/>
    <w:rsid w:val="00621DDA"/>
    <w:rsid w:val="0062277E"/>
    <w:rsid w:val="006227BE"/>
    <w:rsid w:val="006304AF"/>
    <w:rsid w:val="00630C96"/>
    <w:rsid w:val="006319B7"/>
    <w:rsid w:val="00631C51"/>
    <w:rsid w:val="00637D40"/>
    <w:rsid w:val="00637DC0"/>
    <w:rsid w:val="00640524"/>
    <w:rsid w:val="00643C00"/>
    <w:rsid w:val="00646C72"/>
    <w:rsid w:val="00647DC6"/>
    <w:rsid w:val="006504E4"/>
    <w:rsid w:val="00650A13"/>
    <w:rsid w:val="00654EAB"/>
    <w:rsid w:val="00656ECF"/>
    <w:rsid w:val="00657847"/>
    <w:rsid w:val="006619B9"/>
    <w:rsid w:val="00662B82"/>
    <w:rsid w:val="00663A9C"/>
    <w:rsid w:val="00665405"/>
    <w:rsid w:val="00670C4B"/>
    <w:rsid w:val="006748E6"/>
    <w:rsid w:val="00674F7C"/>
    <w:rsid w:val="006757CB"/>
    <w:rsid w:val="006760A7"/>
    <w:rsid w:val="0067628D"/>
    <w:rsid w:val="00677634"/>
    <w:rsid w:val="00682F4E"/>
    <w:rsid w:val="00685608"/>
    <w:rsid w:val="00685DE4"/>
    <w:rsid w:val="00687A01"/>
    <w:rsid w:val="00690599"/>
    <w:rsid w:val="00690FD8"/>
    <w:rsid w:val="006919E7"/>
    <w:rsid w:val="00693084"/>
    <w:rsid w:val="006936A0"/>
    <w:rsid w:val="0069397B"/>
    <w:rsid w:val="00694138"/>
    <w:rsid w:val="0069788F"/>
    <w:rsid w:val="006A0F82"/>
    <w:rsid w:val="006A1451"/>
    <w:rsid w:val="006A1766"/>
    <w:rsid w:val="006A339C"/>
    <w:rsid w:val="006A47B3"/>
    <w:rsid w:val="006A489B"/>
    <w:rsid w:val="006A6343"/>
    <w:rsid w:val="006A77C9"/>
    <w:rsid w:val="006B16B6"/>
    <w:rsid w:val="006B24DA"/>
    <w:rsid w:val="006B36FD"/>
    <w:rsid w:val="006B39C3"/>
    <w:rsid w:val="006B734E"/>
    <w:rsid w:val="006B745F"/>
    <w:rsid w:val="006B7C82"/>
    <w:rsid w:val="006C20B5"/>
    <w:rsid w:val="006C2924"/>
    <w:rsid w:val="006C30E0"/>
    <w:rsid w:val="006C40AB"/>
    <w:rsid w:val="006C4C81"/>
    <w:rsid w:val="006C62A6"/>
    <w:rsid w:val="006D3B13"/>
    <w:rsid w:val="006D526A"/>
    <w:rsid w:val="006D5AE3"/>
    <w:rsid w:val="006E0032"/>
    <w:rsid w:val="006E09A9"/>
    <w:rsid w:val="006E1D0B"/>
    <w:rsid w:val="006E38CA"/>
    <w:rsid w:val="006E623C"/>
    <w:rsid w:val="006E6CA7"/>
    <w:rsid w:val="006E7139"/>
    <w:rsid w:val="006E7F1E"/>
    <w:rsid w:val="006F141E"/>
    <w:rsid w:val="006F25F8"/>
    <w:rsid w:val="006F2B0A"/>
    <w:rsid w:val="0070375B"/>
    <w:rsid w:val="00711318"/>
    <w:rsid w:val="00713235"/>
    <w:rsid w:val="00713568"/>
    <w:rsid w:val="00716570"/>
    <w:rsid w:val="00717DFC"/>
    <w:rsid w:val="007260A8"/>
    <w:rsid w:val="007329FD"/>
    <w:rsid w:val="00734297"/>
    <w:rsid w:val="00734F74"/>
    <w:rsid w:val="00735E10"/>
    <w:rsid w:val="00736343"/>
    <w:rsid w:val="0074461B"/>
    <w:rsid w:val="00746045"/>
    <w:rsid w:val="0074774B"/>
    <w:rsid w:val="00750CC4"/>
    <w:rsid w:val="00751BC6"/>
    <w:rsid w:val="00753071"/>
    <w:rsid w:val="00754890"/>
    <w:rsid w:val="00754D8F"/>
    <w:rsid w:val="007605D3"/>
    <w:rsid w:val="00761894"/>
    <w:rsid w:val="007659DB"/>
    <w:rsid w:val="00766A28"/>
    <w:rsid w:val="00767321"/>
    <w:rsid w:val="00774275"/>
    <w:rsid w:val="00774674"/>
    <w:rsid w:val="00775928"/>
    <w:rsid w:val="00783F49"/>
    <w:rsid w:val="00784E17"/>
    <w:rsid w:val="00790ACE"/>
    <w:rsid w:val="00792F4E"/>
    <w:rsid w:val="0079332D"/>
    <w:rsid w:val="007A138D"/>
    <w:rsid w:val="007A3396"/>
    <w:rsid w:val="007A3768"/>
    <w:rsid w:val="007A48BA"/>
    <w:rsid w:val="007A4F2E"/>
    <w:rsid w:val="007A71B4"/>
    <w:rsid w:val="007C11BF"/>
    <w:rsid w:val="007C22BA"/>
    <w:rsid w:val="007C2618"/>
    <w:rsid w:val="007C4220"/>
    <w:rsid w:val="007C6303"/>
    <w:rsid w:val="007C75B3"/>
    <w:rsid w:val="007D36CF"/>
    <w:rsid w:val="007D375C"/>
    <w:rsid w:val="007D3ECB"/>
    <w:rsid w:val="007D79BF"/>
    <w:rsid w:val="007E595F"/>
    <w:rsid w:val="007E7FB2"/>
    <w:rsid w:val="007F173D"/>
    <w:rsid w:val="007F252B"/>
    <w:rsid w:val="007F5BA5"/>
    <w:rsid w:val="007F6DA2"/>
    <w:rsid w:val="008055D0"/>
    <w:rsid w:val="008079B8"/>
    <w:rsid w:val="0081042B"/>
    <w:rsid w:val="008123ED"/>
    <w:rsid w:val="00813F02"/>
    <w:rsid w:val="008148D1"/>
    <w:rsid w:val="0081515A"/>
    <w:rsid w:val="00815ACF"/>
    <w:rsid w:val="00820032"/>
    <w:rsid w:val="00821CA9"/>
    <w:rsid w:val="0082420E"/>
    <w:rsid w:val="00831F44"/>
    <w:rsid w:val="008335C3"/>
    <w:rsid w:val="008369AD"/>
    <w:rsid w:val="008405A6"/>
    <w:rsid w:val="00840B9F"/>
    <w:rsid w:val="00843B80"/>
    <w:rsid w:val="00845309"/>
    <w:rsid w:val="00846264"/>
    <w:rsid w:val="00850514"/>
    <w:rsid w:val="00850CCD"/>
    <w:rsid w:val="00852411"/>
    <w:rsid w:val="0085290C"/>
    <w:rsid w:val="0085531C"/>
    <w:rsid w:val="0085691D"/>
    <w:rsid w:val="00857AF4"/>
    <w:rsid w:val="00862CE8"/>
    <w:rsid w:val="00866B55"/>
    <w:rsid w:val="00866F9C"/>
    <w:rsid w:val="00867C1C"/>
    <w:rsid w:val="00875EAA"/>
    <w:rsid w:val="00880014"/>
    <w:rsid w:val="00886AE2"/>
    <w:rsid w:val="00890EE8"/>
    <w:rsid w:val="0089232A"/>
    <w:rsid w:val="00892465"/>
    <w:rsid w:val="008933FC"/>
    <w:rsid w:val="00894DA4"/>
    <w:rsid w:val="0089620F"/>
    <w:rsid w:val="008A09C7"/>
    <w:rsid w:val="008A0FAF"/>
    <w:rsid w:val="008A1201"/>
    <w:rsid w:val="008A12A3"/>
    <w:rsid w:val="008A1B5C"/>
    <w:rsid w:val="008A2D23"/>
    <w:rsid w:val="008A3DDB"/>
    <w:rsid w:val="008A44FE"/>
    <w:rsid w:val="008B031D"/>
    <w:rsid w:val="008C20BA"/>
    <w:rsid w:val="008C2BFA"/>
    <w:rsid w:val="008C33AF"/>
    <w:rsid w:val="008C77DB"/>
    <w:rsid w:val="008D2AD8"/>
    <w:rsid w:val="008D3389"/>
    <w:rsid w:val="008D420D"/>
    <w:rsid w:val="008D6156"/>
    <w:rsid w:val="008E0DD5"/>
    <w:rsid w:val="008E119E"/>
    <w:rsid w:val="008E1736"/>
    <w:rsid w:val="008E2C77"/>
    <w:rsid w:val="008E3EA5"/>
    <w:rsid w:val="008F1F16"/>
    <w:rsid w:val="008F4C46"/>
    <w:rsid w:val="008F7934"/>
    <w:rsid w:val="009000AC"/>
    <w:rsid w:val="0090322C"/>
    <w:rsid w:val="00906751"/>
    <w:rsid w:val="00907931"/>
    <w:rsid w:val="00910D18"/>
    <w:rsid w:val="00912B76"/>
    <w:rsid w:val="00913AB9"/>
    <w:rsid w:val="00913F91"/>
    <w:rsid w:val="0091687B"/>
    <w:rsid w:val="0092001A"/>
    <w:rsid w:val="009204F1"/>
    <w:rsid w:val="00923247"/>
    <w:rsid w:val="00932C06"/>
    <w:rsid w:val="0094069E"/>
    <w:rsid w:val="00940863"/>
    <w:rsid w:val="00940BCD"/>
    <w:rsid w:val="00944E9D"/>
    <w:rsid w:val="00950746"/>
    <w:rsid w:val="00952985"/>
    <w:rsid w:val="009555A8"/>
    <w:rsid w:val="00960DA2"/>
    <w:rsid w:val="00961F4E"/>
    <w:rsid w:val="009637C8"/>
    <w:rsid w:val="009667A5"/>
    <w:rsid w:val="009708B5"/>
    <w:rsid w:val="00976393"/>
    <w:rsid w:val="00976A95"/>
    <w:rsid w:val="009811FC"/>
    <w:rsid w:val="00981DFE"/>
    <w:rsid w:val="0098684E"/>
    <w:rsid w:val="00987086"/>
    <w:rsid w:val="00987136"/>
    <w:rsid w:val="0099183A"/>
    <w:rsid w:val="009930A1"/>
    <w:rsid w:val="009957C7"/>
    <w:rsid w:val="00997723"/>
    <w:rsid w:val="009A0D0A"/>
    <w:rsid w:val="009A11CF"/>
    <w:rsid w:val="009A15FF"/>
    <w:rsid w:val="009A2434"/>
    <w:rsid w:val="009A30C6"/>
    <w:rsid w:val="009A7731"/>
    <w:rsid w:val="009B0698"/>
    <w:rsid w:val="009C0848"/>
    <w:rsid w:val="009C381C"/>
    <w:rsid w:val="009C4EEA"/>
    <w:rsid w:val="009C6427"/>
    <w:rsid w:val="009D2220"/>
    <w:rsid w:val="009D4B9C"/>
    <w:rsid w:val="009D7004"/>
    <w:rsid w:val="009E0189"/>
    <w:rsid w:val="009E39C5"/>
    <w:rsid w:val="009F1BA6"/>
    <w:rsid w:val="009F2BFA"/>
    <w:rsid w:val="009F3F6B"/>
    <w:rsid w:val="009F4642"/>
    <w:rsid w:val="009F5322"/>
    <w:rsid w:val="009F6DFA"/>
    <w:rsid w:val="009F718C"/>
    <w:rsid w:val="00A052AC"/>
    <w:rsid w:val="00A06D8A"/>
    <w:rsid w:val="00A148E6"/>
    <w:rsid w:val="00A20907"/>
    <w:rsid w:val="00A217E2"/>
    <w:rsid w:val="00A221B1"/>
    <w:rsid w:val="00A230C1"/>
    <w:rsid w:val="00A30A06"/>
    <w:rsid w:val="00A31E82"/>
    <w:rsid w:val="00A35F4B"/>
    <w:rsid w:val="00A37DB3"/>
    <w:rsid w:val="00A4008E"/>
    <w:rsid w:val="00A4082D"/>
    <w:rsid w:val="00A41BA6"/>
    <w:rsid w:val="00A425DD"/>
    <w:rsid w:val="00A4423B"/>
    <w:rsid w:val="00A4534D"/>
    <w:rsid w:val="00A45666"/>
    <w:rsid w:val="00A51B2A"/>
    <w:rsid w:val="00A53F66"/>
    <w:rsid w:val="00A54A33"/>
    <w:rsid w:val="00A54B11"/>
    <w:rsid w:val="00A5629D"/>
    <w:rsid w:val="00A564AF"/>
    <w:rsid w:val="00A57A92"/>
    <w:rsid w:val="00A61AAC"/>
    <w:rsid w:val="00A6571C"/>
    <w:rsid w:val="00A65B56"/>
    <w:rsid w:val="00A6796C"/>
    <w:rsid w:val="00A730E4"/>
    <w:rsid w:val="00A73C6B"/>
    <w:rsid w:val="00A75DBD"/>
    <w:rsid w:val="00A76159"/>
    <w:rsid w:val="00A77BD4"/>
    <w:rsid w:val="00A80933"/>
    <w:rsid w:val="00A81EC5"/>
    <w:rsid w:val="00A825AC"/>
    <w:rsid w:val="00A82A03"/>
    <w:rsid w:val="00A83F15"/>
    <w:rsid w:val="00A87DF2"/>
    <w:rsid w:val="00A91888"/>
    <w:rsid w:val="00A93D6C"/>
    <w:rsid w:val="00A94196"/>
    <w:rsid w:val="00A94704"/>
    <w:rsid w:val="00A953DB"/>
    <w:rsid w:val="00AA13E9"/>
    <w:rsid w:val="00AA2A86"/>
    <w:rsid w:val="00AA74C9"/>
    <w:rsid w:val="00AB01A5"/>
    <w:rsid w:val="00AB19F4"/>
    <w:rsid w:val="00AB761D"/>
    <w:rsid w:val="00AC357C"/>
    <w:rsid w:val="00AC37B1"/>
    <w:rsid w:val="00AC6F2F"/>
    <w:rsid w:val="00AD254E"/>
    <w:rsid w:val="00AD42B6"/>
    <w:rsid w:val="00AD4ABE"/>
    <w:rsid w:val="00AD5E11"/>
    <w:rsid w:val="00AD6416"/>
    <w:rsid w:val="00AE177E"/>
    <w:rsid w:val="00AE7844"/>
    <w:rsid w:val="00AF05F5"/>
    <w:rsid w:val="00AF1AE8"/>
    <w:rsid w:val="00AF345D"/>
    <w:rsid w:val="00AF471C"/>
    <w:rsid w:val="00AF5224"/>
    <w:rsid w:val="00AF5D69"/>
    <w:rsid w:val="00AF6E07"/>
    <w:rsid w:val="00AF72EF"/>
    <w:rsid w:val="00B05EF1"/>
    <w:rsid w:val="00B10543"/>
    <w:rsid w:val="00B11D71"/>
    <w:rsid w:val="00B14404"/>
    <w:rsid w:val="00B154A8"/>
    <w:rsid w:val="00B16F56"/>
    <w:rsid w:val="00B2293F"/>
    <w:rsid w:val="00B229D7"/>
    <w:rsid w:val="00B25087"/>
    <w:rsid w:val="00B259AB"/>
    <w:rsid w:val="00B26DB6"/>
    <w:rsid w:val="00B306CE"/>
    <w:rsid w:val="00B30D27"/>
    <w:rsid w:val="00B30E02"/>
    <w:rsid w:val="00B33C2A"/>
    <w:rsid w:val="00B3430F"/>
    <w:rsid w:val="00B35743"/>
    <w:rsid w:val="00B3592F"/>
    <w:rsid w:val="00B40628"/>
    <w:rsid w:val="00B44ADE"/>
    <w:rsid w:val="00B45DB8"/>
    <w:rsid w:val="00B46AB2"/>
    <w:rsid w:val="00B46F4B"/>
    <w:rsid w:val="00B53BCD"/>
    <w:rsid w:val="00B577D4"/>
    <w:rsid w:val="00B60383"/>
    <w:rsid w:val="00B60805"/>
    <w:rsid w:val="00B62683"/>
    <w:rsid w:val="00B63B2A"/>
    <w:rsid w:val="00B63D9C"/>
    <w:rsid w:val="00B67811"/>
    <w:rsid w:val="00B67C13"/>
    <w:rsid w:val="00B7030F"/>
    <w:rsid w:val="00B7050E"/>
    <w:rsid w:val="00B74BF7"/>
    <w:rsid w:val="00B75647"/>
    <w:rsid w:val="00B809EF"/>
    <w:rsid w:val="00B81707"/>
    <w:rsid w:val="00B87ED2"/>
    <w:rsid w:val="00B9345E"/>
    <w:rsid w:val="00B94D1D"/>
    <w:rsid w:val="00B9514C"/>
    <w:rsid w:val="00B964DF"/>
    <w:rsid w:val="00B97C1C"/>
    <w:rsid w:val="00BA07F3"/>
    <w:rsid w:val="00BA600B"/>
    <w:rsid w:val="00BA7D4B"/>
    <w:rsid w:val="00BB1EED"/>
    <w:rsid w:val="00BB2C63"/>
    <w:rsid w:val="00BB3038"/>
    <w:rsid w:val="00BB6B63"/>
    <w:rsid w:val="00BC29D5"/>
    <w:rsid w:val="00BC6936"/>
    <w:rsid w:val="00BD067E"/>
    <w:rsid w:val="00BD2610"/>
    <w:rsid w:val="00BD6138"/>
    <w:rsid w:val="00BE02E0"/>
    <w:rsid w:val="00BE0A69"/>
    <w:rsid w:val="00BE3883"/>
    <w:rsid w:val="00BE44FD"/>
    <w:rsid w:val="00BE46F8"/>
    <w:rsid w:val="00BE56B9"/>
    <w:rsid w:val="00BF1CD6"/>
    <w:rsid w:val="00BF20EA"/>
    <w:rsid w:val="00BF5A60"/>
    <w:rsid w:val="00BF6545"/>
    <w:rsid w:val="00BF783B"/>
    <w:rsid w:val="00C04190"/>
    <w:rsid w:val="00C041F0"/>
    <w:rsid w:val="00C11D8A"/>
    <w:rsid w:val="00C11E5B"/>
    <w:rsid w:val="00C12F1F"/>
    <w:rsid w:val="00C16E99"/>
    <w:rsid w:val="00C203B5"/>
    <w:rsid w:val="00C20FAB"/>
    <w:rsid w:val="00C25367"/>
    <w:rsid w:val="00C33771"/>
    <w:rsid w:val="00C33A4A"/>
    <w:rsid w:val="00C354C0"/>
    <w:rsid w:val="00C372DB"/>
    <w:rsid w:val="00C410F1"/>
    <w:rsid w:val="00C44C38"/>
    <w:rsid w:val="00C4569F"/>
    <w:rsid w:val="00C50C2F"/>
    <w:rsid w:val="00C52EB2"/>
    <w:rsid w:val="00C53C9C"/>
    <w:rsid w:val="00C558AB"/>
    <w:rsid w:val="00C5598C"/>
    <w:rsid w:val="00C55D4A"/>
    <w:rsid w:val="00C56CA7"/>
    <w:rsid w:val="00C57447"/>
    <w:rsid w:val="00C5775E"/>
    <w:rsid w:val="00C603AF"/>
    <w:rsid w:val="00C6094E"/>
    <w:rsid w:val="00C62DAB"/>
    <w:rsid w:val="00C63EF9"/>
    <w:rsid w:val="00C647FE"/>
    <w:rsid w:val="00C741C8"/>
    <w:rsid w:val="00C7500E"/>
    <w:rsid w:val="00C7569E"/>
    <w:rsid w:val="00C81083"/>
    <w:rsid w:val="00C82220"/>
    <w:rsid w:val="00C84A20"/>
    <w:rsid w:val="00C877EA"/>
    <w:rsid w:val="00C92FAC"/>
    <w:rsid w:val="00C92FF5"/>
    <w:rsid w:val="00C9351F"/>
    <w:rsid w:val="00C964D1"/>
    <w:rsid w:val="00C973C2"/>
    <w:rsid w:val="00CA13BB"/>
    <w:rsid w:val="00CA4481"/>
    <w:rsid w:val="00CA4DC3"/>
    <w:rsid w:val="00CA6526"/>
    <w:rsid w:val="00CB1316"/>
    <w:rsid w:val="00CB29F9"/>
    <w:rsid w:val="00CB3A43"/>
    <w:rsid w:val="00CC124E"/>
    <w:rsid w:val="00CC1F5C"/>
    <w:rsid w:val="00CC4A24"/>
    <w:rsid w:val="00CD2156"/>
    <w:rsid w:val="00CD37F4"/>
    <w:rsid w:val="00CD3B7F"/>
    <w:rsid w:val="00CD4BBB"/>
    <w:rsid w:val="00CD6A41"/>
    <w:rsid w:val="00CD7D87"/>
    <w:rsid w:val="00CE056D"/>
    <w:rsid w:val="00CE0919"/>
    <w:rsid w:val="00CE0C35"/>
    <w:rsid w:val="00CE4738"/>
    <w:rsid w:val="00CE673B"/>
    <w:rsid w:val="00CF1492"/>
    <w:rsid w:val="00CF2979"/>
    <w:rsid w:val="00CF3012"/>
    <w:rsid w:val="00CF57DE"/>
    <w:rsid w:val="00D1131E"/>
    <w:rsid w:val="00D11AE3"/>
    <w:rsid w:val="00D127EF"/>
    <w:rsid w:val="00D170EF"/>
    <w:rsid w:val="00D26C5C"/>
    <w:rsid w:val="00D33641"/>
    <w:rsid w:val="00D356A8"/>
    <w:rsid w:val="00D37822"/>
    <w:rsid w:val="00D37C23"/>
    <w:rsid w:val="00D41880"/>
    <w:rsid w:val="00D4460D"/>
    <w:rsid w:val="00D50091"/>
    <w:rsid w:val="00D54143"/>
    <w:rsid w:val="00D54B63"/>
    <w:rsid w:val="00D55180"/>
    <w:rsid w:val="00D57533"/>
    <w:rsid w:val="00D57660"/>
    <w:rsid w:val="00D57CA8"/>
    <w:rsid w:val="00D607DD"/>
    <w:rsid w:val="00D613F1"/>
    <w:rsid w:val="00D62E27"/>
    <w:rsid w:val="00D64F43"/>
    <w:rsid w:val="00D67D32"/>
    <w:rsid w:val="00D72275"/>
    <w:rsid w:val="00D72836"/>
    <w:rsid w:val="00D73D07"/>
    <w:rsid w:val="00D73E49"/>
    <w:rsid w:val="00D750F5"/>
    <w:rsid w:val="00D776AE"/>
    <w:rsid w:val="00D778F5"/>
    <w:rsid w:val="00D934AE"/>
    <w:rsid w:val="00D936A9"/>
    <w:rsid w:val="00DA0683"/>
    <w:rsid w:val="00DA187A"/>
    <w:rsid w:val="00DA20A4"/>
    <w:rsid w:val="00DA4BF5"/>
    <w:rsid w:val="00DA7D67"/>
    <w:rsid w:val="00DB0D2E"/>
    <w:rsid w:val="00DB1243"/>
    <w:rsid w:val="00DB41D4"/>
    <w:rsid w:val="00DB46D1"/>
    <w:rsid w:val="00DB512D"/>
    <w:rsid w:val="00DB57C1"/>
    <w:rsid w:val="00DC15D6"/>
    <w:rsid w:val="00DC3C99"/>
    <w:rsid w:val="00DC6A79"/>
    <w:rsid w:val="00DD294A"/>
    <w:rsid w:val="00DD2ECF"/>
    <w:rsid w:val="00DE1311"/>
    <w:rsid w:val="00DE223B"/>
    <w:rsid w:val="00DE2456"/>
    <w:rsid w:val="00DE2F62"/>
    <w:rsid w:val="00DE5540"/>
    <w:rsid w:val="00DE58D4"/>
    <w:rsid w:val="00DE723D"/>
    <w:rsid w:val="00DF60BC"/>
    <w:rsid w:val="00E000B8"/>
    <w:rsid w:val="00E00D92"/>
    <w:rsid w:val="00E02103"/>
    <w:rsid w:val="00E05AC2"/>
    <w:rsid w:val="00E05C08"/>
    <w:rsid w:val="00E06B62"/>
    <w:rsid w:val="00E07E0B"/>
    <w:rsid w:val="00E12015"/>
    <w:rsid w:val="00E14944"/>
    <w:rsid w:val="00E16443"/>
    <w:rsid w:val="00E218F4"/>
    <w:rsid w:val="00E22D67"/>
    <w:rsid w:val="00E24CE7"/>
    <w:rsid w:val="00E26DFA"/>
    <w:rsid w:val="00E27213"/>
    <w:rsid w:val="00E30C7E"/>
    <w:rsid w:val="00E31557"/>
    <w:rsid w:val="00E3290A"/>
    <w:rsid w:val="00E3323C"/>
    <w:rsid w:val="00E33DF7"/>
    <w:rsid w:val="00E34906"/>
    <w:rsid w:val="00E368B7"/>
    <w:rsid w:val="00E36F70"/>
    <w:rsid w:val="00E404DB"/>
    <w:rsid w:val="00E407A8"/>
    <w:rsid w:val="00E470EC"/>
    <w:rsid w:val="00E47452"/>
    <w:rsid w:val="00E511E0"/>
    <w:rsid w:val="00E550E4"/>
    <w:rsid w:val="00E56814"/>
    <w:rsid w:val="00E579A2"/>
    <w:rsid w:val="00E63876"/>
    <w:rsid w:val="00E6398A"/>
    <w:rsid w:val="00E65BB2"/>
    <w:rsid w:val="00E67B05"/>
    <w:rsid w:val="00E71025"/>
    <w:rsid w:val="00E71A25"/>
    <w:rsid w:val="00E72A4A"/>
    <w:rsid w:val="00E81938"/>
    <w:rsid w:val="00E8360D"/>
    <w:rsid w:val="00E878F6"/>
    <w:rsid w:val="00E87E16"/>
    <w:rsid w:val="00E92B47"/>
    <w:rsid w:val="00E93BD5"/>
    <w:rsid w:val="00EA00A5"/>
    <w:rsid w:val="00EA04F2"/>
    <w:rsid w:val="00EA1A6E"/>
    <w:rsid w:val="00EA3020"/>
    <w:rsid w:val="00EA4533"/>
    <w:rsid w:val="00EA4669"/>
    <w:rsid w:val="00EA523C"/>
    <w:rsid w:val="00EA723C"/>
    <w:rsid w:val="00EB1541"/>
    <w:rsid w:val="00EB1637"/>
    <w:rsid w:val="00EB51DD"/>
    <w:rsid w:val="00EB5A30"/>
    <w:rsid w:val="00EB70A8"/>
    <w:rsid w:val="00EC05CF"/>
    <w:rsid w:val="00EC0E59"/>
    <w:rsid w:val="00EC19A7"/>
    <w:rsid w:val="00EC50C8"/>
    <w:rsid w:val="00EC618A"/>
    <w:rsid w:val="00ED0C8A"/>
    <w:rsid w:val="00ED57E7"/>
    <w:rsid w:val="00EE0AF5"/>
    <w:rsid w:val="00EE1014"/>
    <w:rsid w:val="00EE1ED3"/>
    <w:rsid w:val="00EE4AE6"/>
    <w:rsid w:val="00EE65FA"/>
    <w:rsid w:val="00EE6A5C"/>
    <w:rsid w:val="00EE73BA"/>
    <w:rsid w:val="00EF1989"/>
    <w:rsid w:val="00EF4617"/>
    <w:rsid w:val="00EF7060"/>
    <w:rsid w:val="00EF7DEA"/>
    <w:rsid w:val="00F02A59"/>
    <w:rsid w:val="00F0354E"/>
    <w:rsid w:val="00F04211"/>
    <w:rsid w:val="00F0427D"/>
    <w:rsid w:val="00F079B4"/>
    <w:rsid w:val="00F107FB"/>
    <w:rsid w:val="00F11C85"/>
    <w:rsid w:val="00F12261"/>
    <w:rsid w:val="00F12581"/>
    <w:rsid w:val="00F13DA6"/>
    <w:rsid w:val="00F15546"/>
    <w:rsid w:val="00F1672B"/>
    <w:rsid w:val="00F26A51"/>
    <w:rsid w:val="00F2700C"/>
    <w:rsid w:val="00F31DFE"/>
    <w:rsid w:val="00F332D7"/>
    <w:rsid w:val="00F37C81"/>
    <w:rsid w:val="00F407F7"/>
    <w:rsid w:val="00F4222D"/>
    <w:rsid w:val="00F426FB"/>
    <w:rsid w:val="00F428ED"/>
    <w:rsid w:val="00F450A7"/>
    <w:rsid w:val="00F512C4"/>
    <w:rsid w:val="00F52BB3"/>
    <w:rsid w:val="00F52CDB"/>
    <w:rsid w:val="00F5513A"/>
    <w:rsid w:val="00F55404"/>
    <w:rsid w:val="00F55BBD"/>
    <w:rsid w:val="00F560BC"/>
    <w:rsid w:val="00F6009F"/>
    <w:rsid w:val="00F65DCE"/>
    <w:rsid w:val="00F704FB"/>
    <w:rsid w:val="00F70D2C"/>
    <w:rsid w:val="00F72D19"/>
    <w:rsid w:val="00F768DE"/>
    <w:rsid w:val="00F862CE"/>
    <w:rsid w:val="00F90732"/>
    <w:rsid w:val="00F9520F"/>
    <w:rsid w:val="00F956EA"/>
    <w:rsid w:val="00F95AD4"/>
    <w:rsid w:val="00F97EC5"/>
    <w:rsid w:val="00FA45EA"/>
    <w:rsid w:val="00FB102C"/>
    <w:rsid w:val="00FB2D68"/>
    <w:rsid w:val="00FB4C85"/>
    <w:rsid w:val="00FB5358"/>
    <w:rsid w:val="00FB5905"/>
    <w:rsid w:val="00FC0601"/>
    <w:rsid w:val="00FC2967"/>
    <w:rsid w:val="00FC6FBD"/>
    <w:rsid w:val="00FD4E29"/>
    <w:rsid w:val="00FE0AA9"/>
    <w:rsid w:val="00FE4311"/>
    <w:rsid w:val="00FE5152"/>
    <w:rsid w:val="00FE5EA9"/>
    <w:rsid w:val="00FE6A45"/>
    <w:rsid w:val="00FF117F"/>
    <w:rsid w:val="00FF1544"/>
    <w:rsid w:val="00FF2BBE"/>
    <w:rsid w:val="00FF5605"/>
    <w:rsid w:val="00FF7808"/>
    <w:rsid w:val="00FF7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4CDB35E1"/>
  <w15:docId w15:val="{19155F77-18AE-4AD7-B440-11CB3BFC7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0">
    <w:lsdException w:name="heading 2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0558D"/>
    <w:pPr>
      <w:widowControl w:val="0"/>
      <w:adjustRightInd w:val="0"/>
      <w:spacing w:line="360" w:lineRule="atLeast"/>
      <w:textAlignment w:val="baseline"/>
    </w:pPr>
    <w:rPr>
      <w:sz w:val="24"/>
    </w:rPr>
  </w:style>
  <w:style w:type="paragraph" w:styleId="Heading1">
    <w:name w:val="heading 1"/>
    <w:basedOn w:val="Normal"/>
    <w:next w:val="BodyText"/>
    <w:rsid w:val="007C22BA"/>
    <w:pPr>
      <w:keepNext/>
      <w:keepLines/>
      <w:widowControl/>
      <w:spacing w:line="200" w:lineRule="atLeast"/>
      <w:ind w:left="840" w:right="-360"/>
      <w:outlineLvl w:val="0"/>
    </w:pPr>
    <w:rPr>
      <w:rFonts w:ascii="Arial" w:eastAsia="幼圆" w:hAnsi="Arial"/>
      <w:b/>
      <w:spacing w:val="-10"/>
      <w:kern w:val="28"/>
      <w:lang w:bidi="he-IL"/>
    </w:rPr>
  </w:style>
  <w:style w:type="paragraph" w:styleId="Heading3">
    <w:name w:val="heading 3"/>
    <w:basedOn w:val="Normal"/>
    <w:next w:val="Normal"/>
    <w:rsid w:val="000618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7C22BA"/>
    <w:rPr>
      <w:rFonts w:ascii="华文仿宋" w:eastAsia="华文仿宋"/>
      <w:sz w:val="28"/>
    </w:rPr>
  </w:style>
  <w:style w:type="paragraph" w:styleId="TOC1">
    <w:name w:val="toc 1"/>
    <w:basedOn w:val="Normal"/>
    <w:next w:val="Normal"/>
    <w:autoRedefine/>
    <w:uiPriority w:val="39"/>
    <w:qFormat/>
    <w:rsid w:val="005E1A02"/>
    <w:pPr>
      <w:tabs>
        <w:tab w:val="left" w:pos="440"/>
        <w:tab w:val="left" w:pos="840"/>
        <w:tab w:val="right" w:leader="dot" w:pos="9344"/>
      </w:tabs>
      <w:spacing w:before="120" w:after="120"/>
    </w:pPr>
    <w:rPr>
      <w:b/>
      <w:bCs/>
      <w:caps/>
      <w:noProof/>
      <w:sz w:val="22"/>
      <w:lang w:bidi="he-IL"/>
    </w:rPr>
  </w:style>
  <w:style w:type="paragraph" w:styleId="TOC2">
    <w:name w:val="toc 2"/>
    <w:basedOn w:val="Normal"/>
    <w:next w:val="Normal"/>
    <w:autoRedefine/>
    <w:uiPriority w:val="39"/>
    <w:qFormat/>
    <w:rsid w:val="007C22BA"/>
    <w:pPr>
      <w:ind w:left="210"/>
    </w:pPr>
    <w:rPr>
      <w:smallCaps/>
      <w:sz w:val="28"/>
    </w:rPr>
  </w:style>
  <w:style w:type="paragraph" w:styleId="Header">
    <w:name w:val="header"/>
    <w:basedOn w:val="Normal"/>
    <w:rsid w:val="007C22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Footer">
    <w:name w:val="footer"/>
    <w:basedOn w:val="Normal"/>
    <w:link w:val="FooterChar"/>
    <w:uiPriority w:val="99"/>
    <w:rsid w:val="007C22B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uiPriority w:val="99"/>
    <w:rsid w:val="007C22BA"/>
    <w:rPr>
      <w:color w:val="0000FF"/>
      <w:u w:val="single"/>
    </w:rPr>
  </w:style>
  <w:style w:type="paragraph" w:customStyle="1" w:styleId="a1">
    <w:name w:val="文档标签"/>
    <w:basedOn w:val="Normal"/>
    <w:rsid w:val="007C22BA"/>
    <w:pPr>
      <w:keepNext/>
      <w:keepLines/>
      <w:widowControl/>
      <w:spacing w:before="400" w:after="120" w:line="240" w:lineRule="atLeast"/>
    </w:pPr>
    <w:rPr>
      <w:rFonts w:ascii="Arial Black" w:hAnsi="Arial Black"/>
      <w:spacing w:val="-100"/>
      <w:kern w:val="28"/>
      <w:sz w:val="108"/>
      <w:lang w:bidi="he-IL"/>
    </w:rPr>
  </w:style>
  <w:style w:type="character" w:styleId="Emphasis">
    <w:name w:val="Emphasis"/>
    <w:rsid w:val="007C22BA"/>
    <w:rPr>
      <w:rFonts w:ascii="Arial Black" w:eastAsia="黑体" w:hAnsi="Arial Black"/>
      <w:b/>
      <w:noProof w:val="0"/>
      <w:spacing w:val="0"/>
      <w:sz w:val="21"/>
      <w:lang w:eastAsia="zh-CN"/>
    </w:rPr>
  </w:style>
  <w:style w:type="paragraph" w:styleId="MessageHeader">
    <w:name w:val="Message Header"/>
    <w:basedOn w:val="BodyText"/>
    <w:rsid w:val="007C22BA"/>
    <w:pPr>
      <w:keepLines/>
      <w:widowControl/>
      <w:tabs>
        <w:tab w:val="left" w:pos="720"/>
        <w:tab w:val="left" w:pos="4320"/>
        <w:tab w:val="left" w:pos="5040"/>
        <w:tab w:val="right" w:pos="8640"/>
      </w:tabs>
      <w:spacing w:after="40" w:line="440" w:lineRule="atLeast"/>
      <w:ind w:left="720" w:hanging="720"/>
    </w:pPr>
    <w:rPr>
      <w:rFonts w:ascii="Arial" w:eastAsia="宋体" w:hAnsi="Arial"/>
      <w:spacing w:val="-5"/>
      <w:sz w:val="20"/>
      <w:lang w:bidi="he-IL"/>
    </w:rPr>
  </w:style>
  <w:style w:type="paragraph" w:customStyle="1" w:styleId="a2">
    <w:name w:val="首消息标题"/>
    <w:basedOn w:val="MessageHeader"/>
    <w:next w:val="MessageHeader"/>
    <w:rsid w:val="007C22BA"/>
  </w:style>
  <w:style w:type="character" w:customStyle="1" w:styleId="a3">
    <w:name w:val="消息标题标签"/>
    <w:autoRedefine/>
    <w:rsid w:val="007C22BA"/>
    <w:rPr>
      <w:rFonts w:ascii="Arial Black" w:eastAsia="黑体" w:hAnsi="Arial Black"/>
      <w:b/>
      <w:noProof w:val="0"/>
      <w:sz w:val="18"/>
      <w:lang w:eastAsia="zh-CN"/>
    </w:rPr>
  </w:style>
  <w:style w:type="paragraph" w:customStyle="1" w:styleId="a4">
    <w:name w:val="尾消息标题"/>
    <w:basedOn w:val="MessageHeader"/>
    <w:next w:val="BodyText"/>
    <w:rsid w:val="007C22BA"/>
    <w:pPr>
      <w:pBdr>
        <w:bottom w:val="single" w:sz="6" w:space="19" w:color="auto"/>
        <w:between w:val="single" w:sz="6" w:space="19" w:color="auto"/>
      </w:pBdr>
      <w:tabs>
        <w:tab w:val="clear" w:pos="720"/>
        <w:tab w:val="clear" w:pos="4320"/>
        <w:tab w:val="clear" w:pos="5040"/>
        <w:tab w:val="clear" w:pos="8640"/>
        <w:tab w:val="left" w:pos="2102"/>
        <w:tab w:val="left" w:pos="3773"/>
        <w:tab w:val="left" w:pos="5875"/>
        <w:tab w:val="left" w:pos="7675"/>
      </w:tabs>
      <w:spacing w:before="120" w:after="120"/>
      <w:ind w:left="835" w:firstLine="0"/>
    </w:pPr>
  </w:style>
  <w:style w:type="paragraph" w:customStyle="1" w:styleId="a5">
    <w:name w:val="标语"/>
    <w:basedOn w:val="Normal"/>
    <w:rsid w:val="007C22BA"/>
    <w:pPr>
      <w:widowControl/>
      <w:shd w:val="pct12" w:color="auto" w:fill="FFFFFF"/>
      <w:ind w:left="14" w:right="-360"/>
    </w:pPr>
    <w:rPr>
      <w:rFonts w:ascii="Impact" w:eastAsia="黑体" w:hAnsi="Impact"/>
      <w:caps/>
      <w:color w:val="FFFFFF"/>
      <w:spacing w:val="20"/>
      <w:position w:val="12"/>
      <w:sz w:val="48"/>
      <w:lang w:bidi="he-IL"/>
    </w:rPr>
  </w:style>
  <w:style w:type="character" w:customStyle="1" w:styleId="a6">
    <w:name w:val="消息标题号"/>
    <w:autoRedefine/>
    <w:rsid w:val="007C22BA"/>
    <w:rPr>
      <w:rFonts w:ascii="Arial" w:eastAsia="黑体" w:hAnsi="Arial"/>
      <w:b/>
      <w:noProof w:val="0"/>
      <w:spacing w:val="-4"/>
      <w:sz w:val="21"/>
      <w:lang w:eastAsia="zh-CN"/>
    </w:rPr>
  </w:style>
  <w:style w:type="paragraph" w:styleId="BalloonText">
    <w:name w:val="Balloon Text"/>
    <w:basedOn w:val="Normal"/>
    <w:semiHidden/>
    <w:rsid w:val="00F956EA"/>
    <w:rPr>
      <w:sz w:val="18"/>
      <w:szCs w:val="18"/>
    </w:rPr>
  </w:style>
  <w:style w:type="character" w:styleId="CommentReference">
    <w:name w:val="annotation reference"/>
    <w:basedOn w:val="DefaultParagraphFont"/>
    <w:semiHidden/>
    <w:rsid w:val="008A44FE"/>
    <w:rPr>
      <w:sz w:val="21"/>
      <w:szCs w:val="21"/>
    </w:rPr>
  </w:style>
  <w:style w:type="paragraph" w:styleId="CommentText">
    <w:name w:val="annotation text"/>
    <w:basedOn w:val="Normal"/>
    <w:semiHidden/>
    <w:rsid w:val="008A44FE"/>
  </w:style>
  <w:style w:type="paragraph" w:styleId="Date">
    <w:name w:val="Date"/>
    <w:basedOn w:val="Normal"/>
    <w:next w:val="Normal"/>
    <w:rsid w:val="00D57CA8"/>
    <w:pPr>
      <w:ind w:leftChars="2500" w:left="100"/>
    </w:pPr>
  </w:style>
  <w:style w:type="character" w:styleId="PageNumber">
    <w:name w:val="page number"/>
    <w:basedOn w:val="DefaultParagraphFont"/>
    <w:rsid w:val="00D54143"/>
  </w:style>
  <w:style w:type="table" w:styleId="TableGrid">
    <w:name w:val="Table Grid"/>
    <w:basedOn w:val="TableNormal"/>
    <w:uiPriority w:val="59"/>
    <w:rsid w:val="007C22BA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oterChar">
    <w:name w:val="Footer Char"/>
    <w:basedOn w:val="DefaultParagraphFont"/>
    <w:link w:val="Footer"/>
    <w:uiPriority w:val="99"/>
    <w:rsid w:val="00657847"/>
    <w:rPr>
      <w:kern w:val="2"/>
      <w:sz w:val="18"/>
      <w:szCs w:val="18"/>
    </w:rPr>
  </w:style>
  <w:style w:type="character" w:styleId="Strong">
    <w:name w:val="Strong"/>
    <w:basedOn w:val="DefaultParagraphFont"/>
    <w:rsid w:val="00A425DD"/>
    <w:rPr>
      <w:b/>
      <w:bCs/>
    </w:rPr>
  </w:style>
  <w:style w:type="character" w:customStyle="1" w:styleId="tiny">
    <w:name w:val="tiny"/>
    <w:basedOn w:val="DefaultParagraphFont"/>
    <w:rsid w:val="00A425DD"/>
  </w:style>
  <w:style w:type="table" w:styleId="Table3Deffects2">
    <w:name w:val="Table 3D effects 2"/>
    <w:basedOn w:val="TableNormal"/>
    <w:rsid w:val="00CF2979"/>
    <w:pPr>
      <w:widowControl w:val="0"/>
      <w:adjustRightInd w:val="0"/>
      <w:spacing w:line="360" w:lineRule="atLeast"/>
      <w:textAlignment w:val="baseline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Elegant">
    <w:name w:val="Table Elegant"/>
    <w:basedOn w:val="TableNormal"/>
    <w:rsid w:val="00CF2979"/>
    <w:pPr>
      <w:widowControl w:val="0"/>
      <w:adjustRightInd w:val="0"/>
      <w:spacing w:line="360" w:lineRule="atLeast"/>
      <w:textAlignment w:val="baseline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Before15ptAfter3pt">
    <w:name w:val="Style Before:  15 pt After:  3 pt"/>
    <w:basedOn w:val="Normal"/>
    <w:rsid w:val="00685DE4"/>
    <w:pPr>
      <w:adjustRightInd/>
      <w:spacing w:before="300" w:after="60" w:line="240" w:lineRule="auto"/>
      <w:textAlignment w:val="auto"/>
    </w:pPr>
    <w:rPr>
      <w:rFonts w:cs="宋体"/>
      <w:kern w:val="2"/>
      <w:lang w:eastAsia="zh-TW"/>
    </w:rPr>
  </w:style>
  <w:style w:type="paragraph" w:customStyle="1" w:styleId="StyleBefore225ptAfter3pt">
    <w:name w:val="Style Before:  22.5 pt After:  3 pt"/>
    <w:basedOn w:val="Normal"/>
    <w:rsid w:val="00E92B47"/>
    <w:pPr>
      <w:adjustRightInd/>
      <w:spacing w:before="450" w:after="60" w:line="240" w:lineRule="auto"/>
      <w:textAlignment w:val="auto"/>
    </w:pPr>
    <w:rPr>
      <w:rFonts w:cs="宋体"/>
      <w:kern w:val="2"/>
      <w:lang w:eastAsia="zh-TW"/>
    </w:rPr>
  </w:style>
  <w:style w:type="paragraph" w:customStyle="1" w:styleId="StyleBefore3ptAfter3pt">
    <w:name w:val="Style Before:  3 pt After:  3 pt"/>
    <w:basedOn w:val="Normal"/>
    <w:rsid w:val="00E92B47"/>
    <w:pPr>
      <w:adjustRightInd/>
      <w:spacing w:before="60" w:after="60" w:line="240" w:lineRule="auto"/>
      <w:textAlignment w:val="auto"/>
    </w:pPr>
    <w:rPr>
      <w:rFonts w:cs="宋体"/>
      <w:kern w:val="2"/>
      <w:lang w:eastAsia="zh-TW"/>
    </w:rPr>
  </w:style>
  <w:style w:type="character" w:customStyle="1" w:styleId="DFKai-SB">
    <w:name w:val="样式 DFKai-SB 三号 加粗"/>
    <w:basedOn w:val="DefaultParagraphFont"/>
    <w:rsid w:val="00E92B47"/>
    <w:rPr>
      <w:rFonts w:ascii="DFKai-SB" w:eastAsia="宋体" w:hAnsi="DFKai-SB"/>
      <w:b/>
      <w:bCs/>
      <w:sz w:val="32"/>
    </w:rPr>
  </w:style>
  <w:style w:type="paragraph" w:styleId="CommentSubject">
    <w:name w:val="annotation subject"/>
    <w:basedOn w:val="CommentText"/>
    <w:next w:val="CommentText"/>
    <w:semiHidden/>
    <w:rsid w:val="00E92B47"/>
    <w:rPr>
      <w:b/>
      <w:bCs/>
    </w:rPr>
  </w:style>
  <w:style w:type="paragraph" w:customStyle="1" w:styleId="a7">
    <w:name w:val="文件标题"/>
    <w:basedOn w:val="Normal"/>
    <w:link w:val="Char"/>
    <w:qFormat/>
    <w:rsid w:val="00AA2A86"/>
    <w:pPr>
      <w:spacing w:line="720" w:lineRule="auto"/>
      <w:jc w:val="center"/>
    </w:pPr>
    <w:rPr>
      <w:rFonts w:ascii="黑体" w:eastAsia="黑体"/>
      <w:b/>
      <w:color w:val="000000"/>
      <w:sz w:val="32"/>
      <w:szCs w:val="32"/>
    </w:rPr>
  </w:style>
  <w:style w:type="paragraph" w:customStyle="1" w:styleId="a8">
    <w:name w:val="文件副标题"/>
    <w:basedOn w:val="Normal"/>
    <w:link w:val="Char0"/>
    <w:qFormat/>
    <w:rsid w:val="00AA2A86"/>
    <w:pPr>
      <w:spacing w:line="360" w:lineRule="auto"/>
      <w:jc w:val="center"/>
    </w:pPr>
    <w:rPr>
      <w:rFonts w:ascii="黑体" w:eastAsia="黑体"/>
      <w:b/>
      <w:color w:val="000000"/>
      <w:sz w:val="28"/>
      <w:szCs w:val="28"/>
    </w:rPr>
  </w:style>
  <w:style w:type="character" w:customStyle="1" w:styleId="Char">
    <w:name w:val="文件标题 Char"/>
    <w:basedOn w:val="DefaultParagraphFont"/>
    <w:link w:val="a7"/>
    <w:rsid w:val="00AA2A86"/>
    <w:rPr>
      <w:rFonts w:ascii="黑体" w:eastAsia="黑体"/>
      <w:b/>
      <w:color w:val="000000"/>
      <w:sz w:val="32"/>
      <w:szCs w:val="32"/>
    </w:rPr>
  </w:style>
  <w:style w:type="paragraph" w:customStyle="1" w:styleId="a9">
    <w:name w:val="文件正文"/>
    <w:basedOn w:val="Normal"/>
    <w:link w:val="Char1"/>
    <w:qFormat/>
    <w:rsid w:val="00AA2A86"/>
    <w:pPr>
      <w:spacing w:line="360" w:lineRule="auto"/>
      <w:ind w:firstLineChars="200" w:firstLine="480"/>
    </w:pPr>
    <w:rPr>
      <w:rFonts w:ascii="宋体" w:hAnsi="宋体"/>
      <w:color w:val="000000"/>
      <w:szCs w:val="24"/>
    </w:rPr>
  </w:style>
  <w:style w:type="character" w:customStyle="1" w:styleId="Char0">
    <w:name w:val="文件副标题 Char"/>
    <w:basedOn w:val="DefaultParagraphFont"/>
    <w:link w:val="a8"/>
    <w:rsid w:val="00AA2A86"/>
    <w:rPr>
      <w:rFonts w:ascii="黑体" w:eastAsia="黑体"/>
      <w:b/>
      <w:color w:val="000000"/>
      <w:sz w:val="28"/>
      <w:szCs w:val="28"/>
    </w:rPr>
  </w:style>
  <w:style w:type="paragraph" w:customStyle="1" w:styleId="aa">
    <w:name w:val="一级标题"/>
    <w:basedOn w:val="Normal"/>
    <w:link w:val="Char2"/>
    <w:qFormat/>
    <w:rsid w:val="008D3389"/>
    <w:pPr>
      <w:tabs>
        <w:tab w:val="left" w:pos="567"/>
      </w:tabs>
      <w:spacing w:line="360" w:lineRule="auto"/>
    </w:pPr>
    <w:rPr>
      <w:rFonts w:ascii="宋体" w:hAnsi="宋体"/>
      <w:b/>
      <w:color w:val="000000"/>
      <w:sz w:val="28"/>
      <w:szCs w:val="28"/>
    </w:rPr>
  </w:style>
  <w:style w:type="character" w:customStyle="1" w:styleId="Char1">
    <w:name w:val="文件正文 Char"/>
    <w:basedOn w:val="DefaultParagraphFont"/>
    <w:link w:val="a9"/>
    <w:rsid w:val="00AA2A86"/>
    <w:rPr>
      <w:rFonts w:ascii="宋体" w:hAnsi="宋体"/>
      <w:color w:val="000000"/>
      <w:sz w:val="24"/>
      <w:szCs w:val="24"/>
    </w:rPr>
  </w:style>
  <w:style w:type="paragraph" w:customStyle="1" w:styleId="ab">
    <w:name w:val="二级标题"/>
    <w:basedOn w:val="Normal"/>
    <w:link w:val="Char3"/>
    <w:qFormat/>
    <w:rsid w:val="008D3389"/>
    <w:pPr>
      <w:spacing w:line="360" w:lineRule="auto"/>
    </w:pPr>
    <w:rPr>
      <w:rFonts w:ascii="宋体" w:hAnsi="宋体"/>
      <w:b/>
      <w:color w:val="000000"/>
    </w:rPr>
  </w:style>
  <w:style w:type="character" w:customStyle="1" w:styleId="Char2">
    <w:name w:val="一级标题 Char"/>
    <w:basedOn w:val="DefaultParagraphFont"/>
    <w:link w:val="aa"/>
    <w:rsid w:val="008D3389"/>
    <w:rPr>
      <w:rFonts w:ascii="宋体" w:hAnsi="宋体"/>
      <w:b/>
      <w:color w:val="000000"/>
      <w:sz w:val="28"/>
      <w:szCs w:val="28"/>
    </w:rPr>
  </w:style>
  <w:style w:type="paragraph" w:customStyle="1" w:styleId="a0">
    <w:name w:val="三级标题"/>
    <w:basedOn w:val="Normal"/>
    <w:link w:val="Char4"/>
    <w:qFormat/>
    <w:rsid w:val="00AE7844"/>
    <w:pPr>
      <w:numPr>
        <w:numId w:val="3"/>
      </w:numPr>
      <w:tabs>
        <w:tab w:val="left" w:pos="0"/>
      </w:tabs>
      <w:adjustRightInd/>
      <w:spacing w:line="360" w:lineRule="auto"/>
      <w:ind w:left="0" w:firstLine="480"/>
      <w:jc w:val="both"/>
      <w:textAlignment w:val="auto"/>
    </w:pPr>
    <w:rPr>
      <w:rFonts w:ascii="宋体" w:hAnsi="宋体"/>
      <w:color w:val="000000"/>
    </w:rPr>
  </w:style>
  <w:style w:type="character" w:customStyle="1" w:styleId="Char3">
    <w:name w:val="二级标题 Char"/>
    <w:basedOn w:val="DefaultParagraphFont"/>
    <w:link w:val="ab"/>
    <w:rsid w:val="008D3389"/>
    <w:rPr>
      <w:rFonts w:ascii="宋体" w:hAnsi="宋体"/>
      <w:b/>
      <w:color w:val="000000"/>
      <w:sz w:val="24"/>
    </w:rPr>
  </w:style>
  <w:style w:type="paragraph" w:customStyle="1" w:styleId="a">
    <w:name w:val="四级标题"/>
    <w:basedOn w:val="Normal"/>
    <w:link w:val="Char5"/>
    <w:qFormat/>
    <w:rsid w:val="005B4F4F"/>
    <w:pPr>
      <w:numPr>
        <w:numId w:val="4"/>
      </w:numPr>
      <w:tabs>
        <w:tab w:val="left" w:pos="851"/>
      </w:tabs>
      <w:adjustRightInd/>
      <w:spacing w:line="360" w:lineRule="auto"/>
      <w:ind w:left="476" w:firstLine="375"/>
      <w:jc w:val="both"/>
      <w:textAlignment w:val="auto"/>
    </w:pPr>
    <w:rPr>
      <w:rFonts w:ascii="宋体" w:hAnsi="宋体"/>
      <w:color w:val="000000"/>
    </w:rPr>
  </w:style>
  <w:style w:type="character" w:customStyle="1" w:styleId="Char4">
    <w:name w:val="三级标题 Char"/>
    <w:basedOn w:val="DefaultParagraphFont"/>
    <w:link w:val="a0"/>
    <w:rsid w:val="00AE7844"/>
    <w:rPr>
      <w:rFonts w:ascii="宋体" w:hAnsi="宋体"/>
      <w:color w:val="000000"/>
      <w:sz w:val="24"/>
    </w:rPr>
  </w:style>
  <w:style w:type="paragraph" w:customStyle="1" w:styleId="ac">
    <w:name w:val="五级标题"/>
    <w:basedOn w:val="Normal"/>
    <w:link w:val="Char6"/>
    <w:qFormat/>
    <w:rsid w:val="002A5CE5"/>
    <w:pPr>
      <w:spacing w:line="360" w:lineRule="auto"/>
      <w:ind w:leftChars="350" w:left="840" w:firstLineChars="150" w:firstLine="360"/>
    </w:pPr>
    <w:rPr>
      <w:rFonts w:ascii="宋体" w:hAnsi="宋体"/>
      <w:color w:val="000000"/>
    </w:rPr>
  </w:style>
  <w:style w:type="character" w:customStyle="1" w:styleId="Char5">
    <w:name w:val="四级标题 Char"/>
    <w:basedOn w:val="DefaultParagraphFont"/>
    <w:link w:val="a"/>
    <w:rsid w:val="005B4F4F"/>
    <w:rPr>
      <w:rFonts w:ascii="宋体" w:hAnsi="宋体"/>
      <w:color w:val="000000"/>
      <w:sz w:val="24"/>
    </w:rPr>
  </w:style>
  <w:style w:type="paragraph" w:customStyle="1" w:styleId="ad">
    <w:name w:val="图表标题"/>
    <w:basedOn w:val="Normal"/>
    <w:link w:val="Char7"/>
    <w:qFormat/>
    <w:rsid w:val="00AA2A86"/>
    <w:pPr>
      <w:spacing w:line="360" w:lineRule="auto"/>
      <w:jc w:val="center"/>
    </w:pPr>
    <w:rPr>
      <w:rFonts w:ascii="宋体" w:hAnsi="宋体"/>
      <w:b/>
      <w:szCs w:val="24"/>
    </w:rPr>
  </w:style>
  <w:style w:type="character" w:customStyle="1" w:styleId="Char6">
    <w:name w:val="五级标题 Char"/>
    <w:basedOn w:val="DefaultParagraphFont"/>
    <w:link w:val="ac"/>
    <w:rsid w:val="002A5CE5"/>
    <w:rPr>
      <w:rFonts w:ascii="宋体" w:hAnsi="宋体"/>
      <w:color w:val="000000"/>
      <w:sz w:val="24"/>
    </w:rPr>
  </w:style>
  <w:style w:type="paragraph" w:customStyle="1" w:styleId="ae">
    <w:name w:val="会签格式"/>
    <w:basedOn w:val="Normal"/>
    <w:link w:val="Char8"/>
    <w:qFormat/>
    <w:rsid w:val="00AA2A86"/>
    <w:pPr>
      <w:spacing w:line="360" w:lineRule="auto"/>
      <w:jc w:val="center"/>
    </w:pPr>
    <w:rPr>
      <w:rFonts w:ascii="宋体" w:hAnsi="宋体"/>
      <w:b/>
      <w:color w:val="000000"/>
      <w:szCs w:val="24"/>
    </w:rPr>
  </w:style>
  <w:style w:type="character" w:customStyle="1" w:styleId="Char7">
    <w:name w:val="图表标题 Char"/>
    <w:basedOn w:val="DefaultParagraphFont"/>
    <w:link w:val="ad"/>
    <w:rsid w:val="00AA2A86"/>
    <w:rPr>
      <w:rFonts w:ascii="宋体" w:hAnsi="宋体"/>
      <w:b/>
      <w:sz w:val="24"/>
      <w:szCs w:val="24"/>
    </w:rPr>
  </w:style>
  <w:style w:type="paragraph" w:customStyle="1" w:styleId="af">
    <w:name w:val="落款时间"/>
    <w:basedOn w:val="Normal"/>
    <w:link w:val="Char9"/>
    <w:qFormat/>
    <w:rsid w:val="00AA2A86"/>
    <w:pPr>
      <w:spacing w:line="360" w:lineRule="auto"/>
      <w:jc w:val="right"/>
    </w:pPr>
    <w:rPr>
      <w:rFonts w:ascii="宋体" w:hAnsi="宋体"/>
      <w:color w:val="000000"/>
    </w:rPr>
  </w:style>
  <w:style w:type="character" w:customStyle="1" w:styleId="Char8">
    <w:name w:val="会签格式 Char"/>
    <w:basedOn w:val="DefaultParagraphFont"/>
    <w:link w:val="ae"/>
    <w:rsid w:val="00AA2A86"/>
    <w:rPr>
      <w:rFonts w:ascii="宋体" w:hAnsi="宋体"/>
      <w:b/>
      <w:color w:val="000000"/>
      <w:sz w:val="24"/>
      <w:szCs w:val="24"/>
    </w:rPr>
  </w:style>
  <w:style w:type="character" w:customStyle="1" w:styleId="Char9">
    <w:name w:val="落款时间 Char"/>
    <w:basedOn w:val="DefaultParagraphFont"/>
    <w:link w:val="af"/>
    <w:rsid w:val="00AA2A86"/>
    <w:rPr>
      <w:rFonts w:ascii="宋体" w:hAnsi="宋体"/>
      <w:color w:val="000000"/>
      <w:sz w:val="24"/>
    </w:rPr>
  </w:style>
  <w:style w:type="paragraph" w:customStyle="1" w:styleId="af0">
    <w:name w:val="说明注解格式"/>
    <w:basedOn w:val="Normal"/>
    <w:link w:val="Chara"/>
    <w:qFormat/>
    <w:rsid w:val="00474308"/>
    <w:pPr>
      <w:spacing w:line="360" w:lineRule="auto"/>
      <w:ind w:firstLineChars="200" w:firstLine="420"/>
    </w:pPr>
    <w:rPr>
      <w:sz w:val="21"/>
      <w:szCs w:val="21"/>
    </w:rPr>
  </w:style>
  <w:style w:type="paragraph" w:customStyle="1" w:styleId="af1">
    <w:name w:val="附件名称格式"/>
    <w:basedOn w:val="a9"/>
    <w:link w:val="Charb"/>
    <w:qFormat/>
    <w:rsid w:val="009F1BA6"/>
    <w:pPr>
      <w:ind w:firstLineChars="0" w:firstLine="0"/>
    </w:pPr>
    <w:rPr>
      <w:b/>
    </w:rPr>
  </w:style>
  <w:style w:type="character" w:customStyle="1" w:styleId="Chara">
    <w:name w:val="说明注解格式 Char"/>
    <w:basedOn w:val="DefaultParagraphFont"/>
    <w:link w:val="af0"/>
    <w:rsid w:val="00474308"/>
    <w:rPr>
      <w:sz w:val="21"/>
      <w:szCs w:val="21"/>
    </w:rPr>
  </w:style>
  <w:style w:type="character" w:customStyle="1" w:styleId="Charb">
    <w:name w:val="附件名称格式 Char"/>
    <w:basedOn w:val="Char1"/>
    <w:link w:val="af1"/>
    <w:rsid w:val="009F1BA6"/>
    <w:rPr>
      <w:rFonts w:ascii="宋体" w:hAnsi="宋体"/>
      <w:b/>
      <w:color w:val="000000"/>
      <w:sz w:val="24"/>
      <w:szCs w:val="24"/>
    </w:rPr>
  </w:style>
  <w:style w:type="paragraph" w:customStyle="1" w:styleId="Default">
    <w:name w:val="Default"/>
    <w:rsid w:val="00D127EF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C4220"/>
    <w:pPr>
      <w:ind w:firstLineChars="200" w:firstLine="420"/>
    </w:pPr>
  </w:style>
  <w:style w:type="paragraph" w:styleId="TOCHeading">
    <w:name w:val="TOC Heading"/>
    <w:basedOn w:val="Heading1"/>
    <w:next w:val="Normal"/>
    <w:uiPriority w:val="39"/>
    <w:unhideWhenUsed/>
    <w:qFormat/>
    <w:rsid w:val="009D7004"/>
    <w:pPr>
      <w:adjustRightInd/>
      <w:spacing w:before="480" w:line="276" w:lineRule="auto"/>
      <w:ind w:left="0" w:right="0"/>
      <w:textAlignment w:val="auto"/>
      <w:outlineLvl w:val="9"/>
    </w:pPr>
    <w:rPr>
      <w:rFonts w:asciiTheme="majorHAnsi" w:eastAsiaTheme="majorEastAsia" w:hAnsiTheme="majorHAnsi" w:cstheme="majorBidi"/>
      <w:bCs/>
      <w:color w:val="A5A5A5" w:themeColor="accent1" w:themeShade="BF"/>
      <w:spacing w:val="0"/>
      <w:kern w:val="0"/>
      <w:sz w:val="28"/>
      <w:szCs w:val="28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D7004"/>
    <w:pPr>
      <w:widowControl/>
      <w:adjustRightInd/>
      <w:spacing w:after="100" w:line="276" w:lineRule="auto"/>
      <w:ind w:left="440"/>
      <w:textAlignment w:val="auto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370571">
      <w:bodyDiv w:val="1"/>
      <w:marLeft w:val="0"/>
      <w:marRight w:val="0"/>
      <w:marTop w:val="9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6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94580">
                  <w:marLeft w:val="0"/>
                  <w:marRight w:val="150"/>
                  <w:marTop w:val="0"/>
                  <w:marBottom w:val="0"/>
                  <w:divBdr>
                    <w:top w:val="single" w:sz="12" w:space="0" w:color="DCF3FC"/>
                    <w:left w:val="single" w:sz="12" w:space="0" w:color="DCF3FC"/>
                    <w:bottom w:val="single" w:sz="12" w:space="0" w:color="DCF3FC"/>
                    <w:right w:val="single" w:sz="12" w:space="0" w:color="DCF3FC"/>
                  </w:divBdr>
                </w:div>
                <w:div w:id="54992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082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0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43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4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8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1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419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63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27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12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32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67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58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0389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04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7357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13152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794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61152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8377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0246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7483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2372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00382\Desktop\&#20844;&#21496;&#25991;&#20214;&#26684;&#24335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灰度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798233-7311-C144-9CFD-321AB4663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C:\Users\000382\Desktop\公司文件格式模板.dotx</Template>
  <TotalTime>25</TotalTime>
  <Pages>6</Pages>
  <Words>257</Words>
  <Characters>1467</Characters>
  <Application>Microsoft Macintosh Word</Application>
  <DocSecurity>0</DocSecurity>
  <Lines>12</Lines>
  <Paragraphs>3</Paragraphs>
  <ScaleCrop>false</ScaleCrop>
  <Company>COMMONORG</Company>
  <LinksUpToDate>false</LinksUpToDate>
  <CharactersWithSpaces>1721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传真</dc:title>
  <dc:creator>000382</dc:creator>
  <cp:lastModifiedBy>Microsoft Office User</cp:lastModifiedBy>
  <cp:revision>1</cp:revision>
  <cp:lastPrinted>2014-11-27T07:52:00Z</cp:lastPrinted>
  <dcterms:created xsi:type="dcterms:W3CDTF">2016-06-20T15:53:00Z</dcterms:created>
  <dcterms:modified xsi:type="dcterms:W3CDTF">2016-06-20T16:33:00Z</dcterms:modified>
</cp:coreProperties>
</file>